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5" Type="http://schemas.microsoft.com/office/2020/02/relationships/classificationlabels" Target="docMetadata/LabelInfo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4E8E53" w14:textId="77777777" w:rsidR="00952F7D" w:rsidRDefault="00DF198B" w:rsidP="00DF198B">
      <w:pPr>
        <w:pStyle w:val="GraphicAnchor"/>
      </w:pPr>
      <w:r w:rsidRPr="004909D9">
        <w:rPr>
          <w:noProof/>
          <w:lang w:val="en-AU" w:eastAsia="en-AU"/>
        </w:rPr>
        <w:drawing>
          <wp:anchor distT="0" distB="0" distL="114300" distR="114300" simplePos="0" relativeHeight="251657216" behindDoc="1" locked="1" layoutInCell="1" allowOverlap="1" wp14:anchorId="09418EAB" wp14:editId="330AF6DC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 descr="Decorative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14:paraId="4B2719B6" w14:textId="77777777" w:rsidTr="00EB7C2B">
        <w:trPr>
          <w:trHeight w:val="1083"/>
        </w:trPr>
        <w:tc>
          <w:tcPr>
            <w:tcW w:w="10790" w:type="dxa"/>
            <w:gridSpan w:val="9"/>
          </w:tcPr>
          <w:p w14:paraId="31B6C16C" w14:textId="77777777" w:rsidR="00DF198B" w:rsidRDefault="00DF198B"/>
        </w:tc>
      </w:tr>
      <w:tr w:rsidR="00DF198B" w14:paraId="09D13967" w14:textId="77777777" w:rsidTr="00EB7C2B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36122DEA" w14:textId="77777777"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727838D4" w14:textId="21616390" w:rsidR="00D74A88" w:rsidRPr="00D74A88" w:rsidRDefault="00D74A88" w:rsidP="00D74A88">
            <w:pPr>
              <w:pStyle w:val="Heading1"/>
            </w:pPr>
            <w:r>
              <w:t>Assignment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09292085" w14:textId="77777777" w:rsidR="00DF198B" w:rsidRDefault="00DF198B"/>
        </w:tc>
      </w:tr>
      <w:tr w:rsidR="00DF198B" w14:paraId="1625791B" w14:textId="77777777" w:rsidTr="00EB7C2B">
        <w:trPr>
          <w:trHeight w:val="1837"/>
        </w:trPr>
        <w:tc>
          <w:tcPr>
            <w:tcW w:w="1170" w:type="dxa"/>
          </w:tcPr>
          <w:p w14:paraId="3A93E8E7" w14:textId="77777777" w:rsidR="00DF198B" w:rsidRDefault="00DF198B"/>
        </w:tc>
        <w:tc>
          <w:tcPr>
            <w:tcW w:w="8460" w:type="dxa"/>
            <w:gridSpan w:val="7"/>
          </w:tcPr>
          <w:p w14:paraId="575AC081" w14:textId="77777777" w:rsidR="00DF198B" w:rsidRDefault="00DF198B"/>
        </w:tc>
        <w:tc>
          <w:tcPr>
            <w:tcW w:w="1160" w:type="dxa"/>
          </w:tcPr>
          <w:p w14:paraId="4F9805DB" w14:textId="77777777" w:rsidR="00DF198B" w:rsidRDefault="00DF198B"/>
        </w:tc>
      </w:tr>
      <w:tr w:rsidR="00DF198B" w14:paraId="7616E3BC" w14:textId="77777777" w:rsidTr="00D74A88">
        <w:trPr>
          <w:trHeight w:val="1471"/>
        </w:trPr>
        <w:tc>
          <w:tcPr>
            <w:tcW w:w="2397" w:type="dxa"/>
            <w:gridSpan w:val="4"/>
          </w:tcPr>
          <w:p w14:paraId="36A3AC6B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401A53C5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4D0C90AC" w14:textId="77777777" w:rsidR="00DF198B" w:rsidRDefault="00DF198B"/>
        </w:tc>
      </w:tr>
      <w:tr w:rsidR="00DF198B" w14:paraId="429F6540" w14:textId="77777777" w:rsidTr="00D74A88">
        <w:trPr>
          <w:trHeight w:val="1292"/>
        </w:trPr>
        <w:tc>
          <w:tcPr>
            <w:tcW w:w="2397" w:type="dxa"/>
            <w:gridSpan w:val="4"/>
          </w:tcPr>
          <w:p w14:paraId="672B878D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4D0A7BD0" w14:textId="77777777" w:rsidR="00DF198B" w:rsidRDefault="00D74A88" w:rsidP="00EB7C2B">
            <w:pPr>
              <w:pStyle w:val="Heading2"/>
            </w:pPr>
            <w:r>
              <w:t>Prashant Mishra</w:t>
            </w:r>
          </w:p>
          <w:p w14:paraId="021E0261" w14:textId="74546550" w:rsidR="00D74A88" w:rsidRPr="00D74A88" w:rsidRDefault="00D74A88" w:rsidP="00D74A88">
            <w:pPr>
              <w:jc w:val="center"/>
            </w:pPr>
            <w:r>
              <w:t>(Submitted By)</w:t>
            </w:r>
          </w:p>
          <w:p w14:paraId="0BFC0790" w14:textId="650DCCCB" w:rsidR="00D74A88" w:rsidRPr="00D74A88" w:rsidRDefault="00D74A88" w:rsidP="00D74A88"/>
        </w:tc>
        <w:tc>
          <w:tcPr>
            <w:tcW w:w="2398" w:type="dxa"/>
            <w:gridSpan w:val="4"/>
          </w:tcPr>
          <w:p w14:paraId="5EBAE2E5" w14:textId="77777777" w:rsidR="00DF198B" w:rsidRDefault="00DF198B"/>
        </w:tc>
      </w:tr>
      <w:tr w:rsidR="00DF198B" w14:paraId="027DFE2B" w14:textId="77777777" w:rsidTr="00D74A88">
        <w:trPr>
          <w:trHeight w:val="6216"/>
        </w:trPr>
        <w:tc>
          <w:tcPr>
            <w:tcW w:w="2397" w:type="dxa"/>
            <w:gridSpan w:val="4"/>
          </w:tcPr>
          <w:p w14:paraId="77FC1DF7" w14:textId="77777777"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</w:tcPr>
          <w:p w14:paraId="0A00ABA8" w14:textId="77777777" w:rsidR="00D74A88" w:rsidRDefault="00D74A88" w:rsidP="00874FE7">
            <w:pPr>
              <w:pStyle w:val="Heading3"/>
            </w:pPr>
          </w:p>
          <w:p w14:paraId="04A2F302" w14:textId="77777777" w:rsidR="00D74A88" w:rsidRDefault="00D74A88" w:rsidP="00874FE7">
            <w:pPr>
              <w:pStyle w:val="Heading3"/>
            </w:pPr>
          </w:p>
          <w:p w14:paraId="204E82C5" w14:textId="27194F46" w:rsidR="00DF198B" w:rsidRPr="00DF198B" w:rsidRDefault="005D7648" w:rsidP="00874FE7">
            <w:pPr>
              <w:pStyle w:val="Heading3"/>
            </w:pPr>
            <w:r>
              <w:t>Data Privacy(DSE)</w:t>
            </w:r>
          </w:p>
          <w:p w14:paraId="7EFB8911" w14:textId="77777777" w:rsidR="00DF198B" w:rsidRPr="00DF198B" w:rsidRDefault="001327B0" w:rsidP="00874FE7">
            <w:pPr>
              <w:pStyle w:val="Heading3"/>
            </w:pPr>
            <w:sdt>
              <w:sdtPr>
                <w:id w:val="1492440299"/>
                <w:placeholder>
                  <w:docPart w:val="B7A2CEC899F6438EBD023888BDD50B35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DF198B">
                  <w:t>—</w:t>
                </w:r>
              </w:sdtContent>
            </w:sdt>
          </w:p>
          <w:p w14:paraId="12C658A6" w14:textId="379AC2A6" w:rsidR="00DF198B" w:rsidRDefault="00D74A88" w:rsidP="00874FE7">
            <w:pPr>
              <w:pStyle w:val="Heading3"/>
            </w:pPr>
            <w:r>
              <w:t xml:space="preserve">Ms. </w:t>
            </w:r>
            <w:proofErr w:type="spellStart"/>
            <w:r>
              <w:t>Ashmita</w:t>
            </w:r>
            <w:proofErr w:type="spellEnd"/>
          </w:p>
          <w:p w14:paraId="284B1B5A" w14:textId="35059B58" w:rsidR="00D74A88" w:rsidRPr="00D74A88" w:rsidRDefault="00D74A88" w:rsidP="00D74A88">
            <w:pPr>
              <w:jc w:val="center"/>
            </w:pPr>
            <w:r>
              <w:t>(Submitted to)</w:t>
            </w:r>
          </w:p>
          <w:p w14:paraId="37EBAEF4" w14:textId="77777777" w:rsidR="00D74A88" w:rsidRPr="00D74A88" w:rsidRDefault="00D74A88" w:rsidP="00D74A88"/>
          <w:p w14:paraId="5E439B5D" w14:textId="77777777" w:rsidR="00DF198B" w:rsidRPr="00DF198B" w:rsidRDefault="00DF198B" w:rsidP="00DF198B"/>
        </w:tc>
        <w:tc>
          <w:tcPr>
            <w:tcW w:w="2398" w:type="dxa"/>
            <w:gridSpan w:val="4"/>
          </w:tcPr>
          <w:p w14:paraId="62AC2E6D" w14:textId="77777777" w:rsidR="00DF198B" w:rsidRDefault="00DF198B" w:rsidP="00DF198B">
            <w:pPr>
              <w:jc w:val="center"/>
            </w:pPr>
          </w:p>
        </w:tc>
      </w:tr>
      <w:tr w:rsidR="00DF198B" w14:paraId="4534C733" w14:textId="77777777" w:rsidTr="00EB7C2B">
        <w:tc>
          <w:tcPr>
            <w:tcW w:w="2340" w:type="dxa"/>
            <w:gridSpan w:val="3"/>
          </w:tcPr>
          <w:p w14:paraId="368C60AF" w14:textId="77777777" w:rsidR="00DF198B" w:rsidRDefault="00DF198B"/>
        </w:tc>
        <w:tc>
          <w:tcPr>
            <w:tcW w:w="6120" w:type="dxa"/>
            <w:gridSpan w:val="3"/>
          </w:tcPr>
          <w:p w14:paraId="4265E1BC" w14:textId="77777777" w:rsidR="00DF198B" w:rsidRDefault="00DF198B"/>
        </w:tc>
        <w:tc>
          <w:tcPr>
            <w:tcW w:w="2330" w:type="dxa"/>
            <w:gridSpan w:val="3"/>
          </w:tcPr>
          <w:p w14:paraId="5991B0B4" w14:textId="77777777" w:rsidR="00DF198B" w:rsidRDefault="00DF198B"/>
        </w:tc>
      </w:tr>
    </w:tbl>
    <w:p w14:paraId="14CAD941" w14:textId="77777777" w:rsidR="00DF198B" w:rsidRDefault="00DF198B"/>
    <w:p w14:paraId="44FD5167" w14:textId="77777777" w:rsidR="00DF198B" w:rsidRDefault="00DF198B" w:rsidP="002D2200">
      <w:pPr>
        <w:pStyle w:val="GraphicAnchor"/>
      </w:pPr>
    </w:p>
    <w:tbl>
      <w:tblPr>
        <w:tblW w:w="5478" w:type="dxa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045"/>
        <w:gridCol w:w="20"/>
        <w:gridCol w:w="972"/>
        <w:gridCol w:w="871"/>
        <w:gridCol w:w="108"/>
        <w:gridCol w:w="487"/>
        <w:gridCol w:w="378"/>
        <w:gridCol w:w="108"/>
        <w:gridCol w:w="489"/>
      </w:tblGrid>
      <w:tr w:rsidR="002D2200" w14:paraId="08B1E7D2" w14:textId="77777777" w:rsidTr="00D74A88">
        <w:trPr>
          <w:gridAfter w:val="1"/>
          <w:wAfter w:w="489" w:type="dxa"/>
          <w:trHeight w:val="32"/>
        </w:trPr>
        <w:tc>
          <w:tcPr>
            <w:tcW w:w="2045" w:type="dxa"/>
          </w:tcPr>
          <w:p w14:paraId="4528BE80" w14:textId="24B9DC57" w:rsidR="002D2200" w:rsidRDefault="002D2200"/>
        </w:tc>
        <w:tc>
          <w:tcPr>
            <w:tcW w:w="20" w:type="dxa"/>
            <w:tcBorders>
              <w:bottom w:val="single" w:sz="18" w:space="0" w:color="476166" w:themeColor="accent1"/>
            </w:tcBorders>
          </w:tcPr>
          <w:p w14:paraId="4721056C" w14:textId="77777777" w:rsidR="002D2200" w:rsidRDefault="002D2200"/>
        </w:tc>
        <w:tc>
          <w:tcPr>
            <w:tcW w:w="972" w:type="dxa"/>
            <w:tcBorders>
              <w:bottom w:val="single" w:sz="18" w:space="0" w:color="476166" w:themeColor="accent1"/>
            </w:tcBorders>
          </w:tcPr>
          <w:p w14:paraId="58D9E0AA" w14:textId="77777777" w:rsidR="002D2200" w:rsidRDefault="002D2200"/>
        </w:tc>
        <w:tc>
          <w:tcPr>
            <w:tcW w:w="979" w:type="dxa"/>
            <w:gridSpan w:val="2"/>
            <w:tcBorders>
              <w:bottom w:val="single" w:sz="18" w:space="0" w:color="476166" w:themeColor="accent1"/>
            </w:tcBorders>
          </w:tcPr>
          <w:p w14:paraId="398CD132" w14:textId="77777777" w:rsidR="002D2200" w:rsidRDefault="002D2200"/>
        </w:tc>
        <w:tc>
          <w:tcPr>
            <w:tcW w:w="973" w:type="dxa"/>
            <w:gridSpan w:val="3"/>
          </w:tcPr>
          <w:p w14:paraId="6A42332B" w14:textId="77777777" w:rsidR="002D2200" w:rsidRDefault="002D2200"/>
        </w:tc>
      </w:tr>
      <w:tr w:rsidR="002D2200" w14:paraId="3FFE5F33" w14:textId="77777777" w:rsidTr="00D74A88">
        <w:trPr>
          <w:gridAfter w:val="2"/>
          <w:wAfter w:w="597" w:type="dxa"/>
          <w:trHeight w:val="70"/>
        </w:trPr>
        <w:tc>
          <w:tcPr>
            <w:tcW w:w="2045" w:type="dxa"/>
            <w:tcBorders>
              <w:right w:val="single" w:sz="18" w:space="0" w:color="476166" w:themeColor="accent1"/>
            </w:tcBorders>
          </w:tcPr>
          <w:p w14:paraId="2C1705AF" w14:textId="77777777" w:rsidR="002D2200" w:rsidRDefault="002D2200"/>
        </w:tc>
        <w:tc>
          <w:tcPr>
            <w:tcW w:w="1863" w:type="dxa"/>
            <w:gridSpan w:val="3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0A41CC5D" w14:textId="43129CC4" w:rsidR="002D2200" w:rsidRPr="00E74B29" w:rsidRDefault="002D2200" w:rsidP="00EB7C2B">
            <w:pPr>
              <w:pStyle w:val="Heading4"/>
            </w:pPr>
          </w:p>
        </w:tc>
        <w:tc>
          <w:tcPr>
            <w:tcW w:w="973" w:type="dxa"/>
            <w:gridSpan w:val="3"/>
            <w:tcBorders>
              <w:left w:val="single" w:sz="18" w:space="0" w:color="476166" w:themeColor="accent1"/>
            </w:tcBorders>
          </w:tcPr>
          <w:p w14:paraId="1949D1B2" w14:textId="77777777" w:rsidR="00D74A88" w:rsidRPr="00D74A88" w:rsidRDefault="00D74A88" w:rsidP="00D74A88"/>
        </w:tc>
      </w:tr>
      <w:tr w:rsidR="002D2200" w14:paraId="2C92B5FD" w14:textId="77777777" w:rsidTr="00D74A88">
        <w:trPr>
          <w:gridAfter w:val="1"/>
          <w:wAfter w:w="489" w:type="dxa"/>
          <w:trHeight w:val="8"/>
        </w:trPr>
        <w:tc>
          <w:tcPr>
            <w:tcW w:w="2045" w:type="dxa"/>
          </w:tcPr>
          <w:p w14:paraId="1C96F096" w14:textId="77777777" w:rsidR="002D2200" w:rsidRDefault="002D2200"/>
        </w:tc>
        <w:tc>
          <w:tcPr>
            <w:tcW w:w="20" w:type="dxa"/>
            <w:tcBorders>
              <w:top w:val="single" w:sz="18" w:space="0" w:color="476166" w:themeColor="accent1"/>
            </w:tcBorders>
          </w:tcPr>
          <w:p w14:paraId="659861CA" w14:textId="77777777" w:rsidR="002D2200" w:rsidRDefault="002D2200"/>
        </w:tc>
        <w:tc>
          <w:tcPr>
            <w:tcW w:w="972" w:type="dxa"/>
            <w:tcBorders>
              <w:top w:val="single" w:sz="18" w:space="0" w:color="476166" w:themeColor="accent1"/>
            </w:tcBorders>
          </w:tcPr>
          <w:p w14:paraId="21EC5E2C" w14:textId="77777777" w:rsidR="002D2200" w:rsidRDefault="002D2200"/>
        </w:tc>
        <w:tc>
          <w:tcPr>
            <w:tcW w:w="979" w:type="dxa"/>
            <w:gridSpan w:val="2"/>
            <w:tcBorders>
              <w:top w:val="single" w:sz="18" w:space="0" w:color="476166" w:themeColor="accent1"/>
            </w:tcBorders>
          </w:tcPr>
          <w:p w14:paraId="03E58505" w14:textId="77777777" w:rsidR="002D2200" w:rsidRDefault="002D2200"/>
        </w:tc>
        <w:tc>
          <w:tcPr>
            <w:tcW w:w="973" w:type="dxa"/>
            <w:gridSpan w:val="3"/>
          </w:tcPr>
          <w:p w14:paraId="172CCBCA" w14:textId="77777777" w:rsidR="002D2200" w:rsidRDefault="002D2200"/>
        </w:tc>
      </w:tr>
      <w:tr w:rsidR="00E74B29" w14:paraId="0BCEF8F2" w14:textId="77777777" w:rsidTr="00D74A88">
        <w:trPr>
          <w:trHeight w:val="16"/>
        </w:trPr>
        <w:tc>
          <w:tcPr>
            <w:tcW w:w="2045" w:type="dxa"/>
          </w:tcPr>
          <w:p w14:paraId="135C67D4" w14:textId="77777777" w:rsidR="00E74B29" w:rsidRDefault="00E74B29"/>
        </w:tc>
        <w:tc>
          <w:tcPr>
            <w:tcW w:w="20" w:type="dxa"/>
            <w:shd w:val="clear" w:color="auto" w:fill="FFFFFF" w:themeFill="background1"/>
          </w:tcPr>
          <w:p w14:paraId="5B07FD57" w14:textId="77777777" w:rsidR="00E74B29" w:rsidRDefault="00E74B29"/>
        </w:tc>
        <w:tc>
          <w:tcPr>
            <w:tcW w:w="1951" w:type="dxa"/>
            <w:gridSpan w:val="3"/>
            <w:shd w:val="clear" w:color="auto" w:fill="FFFFFF" w:themeFill="background1"/>
          </w:tcPr>
          <w:p w14:paraId="5C8EDDD4" w14:textId="77777777" w:rsidR="00E74B29" w:rsidRDefault="00E74B29" w:rsidP="00E74B29"/>
        </w:tc>
        <w:tc>
          <w:tcPr>
            <w:tcW w:w="487" w:type="dxa"/>
            <w:shd w:val="clear" w:color="auto" w:fill="FFFFFF" w:themeFill="background1"/>
          </w:tcPr>
          <w:p w14:paraId="6FE0E514" w14:textId="77777777" w:rsidR="00E74B29" w:rsidRDefault="00E74B29"/>
        </w:tc>
        <w:tc>
          <w:tcPr>
            <w:tcW w:w="975" w:type="dxa"/>
            <w:gridSpan w:val="3"/>
          </w:tcPr>
          <w:p w14:paraId="21C13305" w14:textId="77777777" w:rsidR="00E74B29" w:rsidRDefault="00E74B29"/>
        </w:tc>
      </w:tr>
    </w:tbl>
    <w:p w14:paraId="6B0DD735" w14:textId="21F3A706" w:rsidR="00D74A88" w:rsidRPr="00D74A88" w:rsidRDefault="00D74A88" w:rsidP="00D74A88">
      <w:pPr>
        <w:rPr>
          <w:sz w:val="32"/>
          <w:szCs w:val="32"/>
        </w:rPr>
      </w:pPr>
      <w:r>
        <w:rPr>
          <w:sz w:val="32"/>
          <w:szCs w:val="32"/>
        </w:rPr>
        <w:t xml:space="preserve">Q1. </w:t>
      </w:r>
      <w:r w:rsidRPr="00D74A88">
        <w:rPr>
          <w:sz w:val="32"/>
          <w:szCs w:val="32"/>
        </w:rPr>
        <w:t>Write a program to perform encryption and decryption using Caesar cipher (substitutional</w:t>
      </w:r>
    </w:p>
    <w:p w14:paraId="17D95FEC" w14:textId="0D0602CB" w:rsidR="00EB7C2B" w:rsidRDefault="00D74A88" w:rsidP="00D74A88">
      <w:pPr>
        <w:rPr>
          <w:sz w:val="32"/>
          <w:szCs w:val="32"/>
        </w:rPr>
      </w:pPr>
      <w:r w:rsidRPr="00D74A88">
        <w:rPr>
          <w:sz w:val="32"/>
          <w:szCs w:val="32"/>
        </w:rPr>
        <w:t>cipher).</w:t>
      </w:r>
    </w:p>
    <w:p w14:paraId="1BAA0190" w14:textId="77777777" w:rsidR="00D74A88" w:rsidRDefault="00D74A88" w:rsidP="00D74A88">
      <w:pPr>
        <w:rPr>
          <w:sz w:val="32"/>
          <w:szCs w:val="32"/>
        </w:rPr>
      </w:pPr>
    </w:p>
    <w:p w14:paraId="7F8D007F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74A88">
        <w:rPr>
          <w:sz w:val="28"/>
          <w:szCs w:val="28"/>
        </w:rPr>
        <w:t># Caesar Cipher Implementation</w:t>
      </w:r>
    </w:p>
    <w:p w14:paraId="5F590FFB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</w:p>
    <w:p w14:paraId="76C6F628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D74A88">
        <w:rPr>
          <w:sz w:val="28"/>
          <w:szCs w:val="28"/>
        </w:rPr>
        <w:t>def</w:t>
      </w:r>
      <w:proofErr w:type="spellEnd"/>
      <w:r w:rsidRPr="00D74A88">
        <w:rPr>
          <w:sz w:val="28"/>
          <w:szCs w:val="28"/>
        </w:rPr>
        <w:t xml:space="preserve"> </w:t>
      </w:r>
      <w:proofErr w:type="spellStart"/>
      <w:r w:rsidRPr="00D74A88">
        <w:rPr>
          <w:sz w:val="28"/>
          <w:szCs w:val="28"/>
        </w:rPr>
        <w:t>caesar_cipher_encrypt</w:t>
      </w:r>
      <w:proofErr w:type="spellEnd"/>
      <w:r w:rsidRPr="00D74A88">
        <w:rPr>
          <w:sz w:val="28"/>
          <w:szCs w:val="28"/>
        </w:rPr>
        <w:t>(text, shift):</w:t>
      </w:r>
    </w:p>
    <w:p w14:paraId="49DE64E7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74A88">
        <w:rPr>
          <w:sz w:val="28"/>
          <w:szCs w:val="28"/>
        </w:rPr>
        <w:t xml:space="preserve">    """Encrypt the text using Caesar Cipher."""</w:t>
      </w:r>
    </w:p>
    <w:p w14:paraId="73D1BBDF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74A88">
        <w:rPr>
          <w:sz w:val="28"/>
          <w:szCs w:val="28"/>
        </w:rPr>
        <w:t xml:space="preserve">    </w:t>
      </w:r>
      <w:proofErr w:type="spellStart"/>
      <w:r w:rsidRPr="00D74A88">
        <w:rPr>
          <w:sz w:val="28"/>
          <w:szCs w:val="28"/>
        </w:rPr>
        <w:t>encrypted_text</w:t>
      </w:r>
      <w:proofErr w:type="spellEnd"/>
      <w:r w:rsidRPr="00D74A88">
        <w:rPr>
          <w:sz w:val="28"/>
          <w:szCs w:val="28"/>
        </w:rPr>
        <w:t xml:space="preserve"> = ""</w:t>
      </w:r>
    </w:p>
    <w:p w14:paraId="50213E91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74A88">
        <w:rPr>
          <w:sz w:val="28"/>
          <w:szCs w:val="28"/>
        </w:rPr>
        <w:t xml:space="preserve">    for char in text:</w:t>
      </w:r>
    </w:p>
    <w:p w14:paraId="266A1186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74A88">
        <w:rPr>
          <w:sz w:val="28"/>
          <w:szCs w:val="28"/>
        </w:rPr>
        <w:t xml:space="preserve">        if </w:t>
      </w:r>
      <w:proofErr w:type="spellStart"/>
      <w:r w:rsidRPr="00D74A88">
        <w:rPr>
          <w:sz w:val="28"/>
          <w:szCs w:val="28"/>
        </w:rPr>
        <w:t>char.isalpha</w:t>
      </w:r>
      <w:proofErr w:type="spellEnd"/>
      <w:r w:rsidRPr="00D74A88">
        <w:rPr>
          <w:sz w:val="28"/>
          <w:szCs w:val="28"/>
        </w:rPr>
        <w:t>():  # Check if character is a letter</w:t>
      </w:r>
    </w:p>
    <w:p w14:paraId="4E2F1B25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74A88">
        <w:rPr>
          <w:sz w:val="28"/>
          <w:szCs w:val="28"/>
        </w:rPr>
        <w:t xml:space="preserve">            # Determine whether it's uppercase or lowercase</w:t>
      </w:r>
    </w:p>
    <w:p w14:paraId="00312FA4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74A88">
        <w:rPr>
          <w:sz w:val="28"/>
          <w:szCs w:val="28"/>
        </w:rPr>
        <w:t xml:space="preserve">            start = </w:t>
      </w:r>
      <w:proofErr w:type="spellStart"/>
      <w:r w:rsidRPr="00D74A88">
        <w:rPr>
          <w:sz w:val="28"/>
          <w:szCs w:val="28"/>
        </w:rPr>
        <w:t>ord</w:t>
      </w:r>
      <w:proofErr w:type="spellEnd"/>
      <w:r w:rsidRPr="00D74A88">
        <w:rPr>
          <w:sz w:val="28"/>
          <w:szCs w:val="28"/>
        </w:rPr>
        <w:t xml:space="preserve">('A') if </w:t>
      </w:r>
      <w:proofErr w:type="spellStart"/>
      <w:r w:rsidRPr="00D74A88">
        <w:rPr>
          <w:sz w:val="28"/>
          <w:szCs w:val="28"/>
        </w:rPr>
        <w:t>char.isupper</w:t>
      </w:r>
      <w:proofErr w:type="spellEnd"/>
      <w:r w:rsidRPr="00D74A88">
        <w:rPr>
          <w:sz w:val="28"/>
          <w:szCs w:val="28"/>
        </w:rPr>
        <w:t xml:space="preserve">() else </w:t>
      </w:r>
      <w:proofErr w:type="spellStart"/>
      <w:r w:rsidRPr="00D74A88">
        <w:rPr>
          <w:sz w:val="28"/>
          <w:szCs w:val="28"/>
        </w:rPr>
        <w:t>ord</w:t>
      </w:r>
      <w:proofErr w:type="spellEnd"/>
      <w:r w:rsidRPr="00D74A88">
        <w:rPr>
          <w:sz w:val="28"/>
          <w:szCs w:val="28"/>
        </w:rPr>
        <w:t>('a')</w:t>
      </w:r>
    </w:p>
    <w:p w14:paraId="79FD47D8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74A88">
        <w:rPr>
          <w:sz w:val="28"/>
          <w:szCs w:val="28"/>
        </w:rPr>
        <w:t xml:space="preserve">            # Perform the shift and wrap around using modulo</w:t>
      </w:r>
    </w:p>
    <w:p w14:paraId="04BA1C30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74A88">
        <w:rPr>
          <w:sz w:val="28"/>
          <w:szCs w:val="28"/>
        </w:rPr>
        <w:t xml:space="preserve">            </w:t>
      </w:r>
      <w:proofErr w:type="spellStart"/>
      <w:r w:rsidRPr="00D74A88">
        <w:rPr>
          <w:sz w:val="28"/>
          <w:szCs w:val="28"/>
        </w:rPr>
        <w:t>encrypted_char</w:t>
      </w:r>
      <w:proofErr w:type="spellEnd"/>
      <w:r w:rsidRPr="00D74A88">
        <w:rPr>
          <w:sz w:val="28"/>
          <w:szCs w:val="28"/>
        </w:rPr>
        <w:t xml:space="preserve"> = </w:t>
      </w:r>
      <w:proofErr w:type="spellStart"/>
      <w:r w:rsidRPr="00D74A88">
        <w:rPr>
          <w:sz w:val="28"/>
          <w:szCs w:val="28"/>
        </w:rPr>
        <w:t>chr</w:t>
      </w:r>
      <w:proofErr w:type="spellEnd"/>
      <w:r w:rsidRPr="00D74A88">
        <w:rPr>
          <w:sz w:val="28"/>
          <w:szCs w:val="28"/>
        </w:rPr>
        <w:t>((</w:t>
      </w:r>
      <w:proofErr w:type="spellStart"/>
      <w:r w:rsidRPr="00D74A88">
        <w:rPr>
          <w:sz w:val="28"/>
          <w:szCs w:val="28"/>
        </w:rPr>
        <w:t>ord</w:t>
      </w:r>
      <w:proofErr w:type="spellEnd"/>
      <w:r w:rsidRPr="00D74A88">
        <w:rPr>
          <w:sz w:val="28"/>
          <w:szCs w:val="28"/>
        </w:rPr>
        <w:t>(char) - start + shift) % 26 + start)</w:t>
      </w:r>
    </w:p>
    <w:p w14:paraId="72D822E5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74A88">
        <w:rPr>
          <w:sz w:val="28"/>
          <w:szCs w:val="28"/>
        </w:rPr>
        <w:t xml:space="preserve">            </w:t>
      </w:r>
      <w:proofErr w:type="spellStart"/>
      <w:r w:rsidRPr="00D74A88">
        <w:rPr>
          <w:sz w:val="28"/>
          <w:szCs w:val="28"/>
        </w:rPr>
        <w:t>encrypted_text</w:t>
      </w:r>
      <w:proofErr w:type="spellEnd"/>
      <w:r w:rsidRPr="00D74A88">
        <w:rPr>
          <w:sz w:val="28"/>
          <w:szCs w:val="28"/>
        </w:rPr>
        <w:t xml:space="preserve"> += </w:t>
      </w:r>
      <w:proofErr w:type="spellStart"/>
      <w:r w:rsidRPr="00D74A88">
        <w:rPr>
          <w:sz w:val="28"/>
          <w:szCs w:val="28"/>
        </w:rPr>
        <w:t>encrypted_char</w:t>
      </w:r>
      <w:proofErr w:type="spellEnd"/>
    </w:p>
    <w:p w14:paraId="68BF93A4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74A88">
        <w:rPr>
          <w:sz w:val="28"/>
          <w:szCs w:val="28"/>
        </w:rPr>
        <w:t xml:space="preserve">        else:</w:t>
      </w:r>
    </w:p>
    <w:p w14:paraId="188FDC83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74A88">
        <w:rPr>
          <w:sz w:val="28"/>
          <w:szCs w:val="28"/>
        </w:rPr>
        <w:t xml:space="preserve">            # Non-alphabetic characters remain unchanged</w:t>
      </w:r>
    </w:p>
    <w:p w14:paraId="620B5093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74A88">
        <w:rPr>
          <w:sz w:val="28"/>
          <w:szCs w:val="28"/>
        </w:rPr>
        <w:t xml:space="preserve">            </w:t>
      </w:r>
      <w:proofErr w:type="spellStart"/>
      <w:r w:rsidRPr="00D74A88">
        <w:rPr>
          <w:sz w:val="28"/>
          <w:szCs w:val="28"/>
        </w:rPr>
        <w:t>encrypted_text</w:t>
      </w:r>
      <w:proofErr w:type="spellEnd"/>
      <w:r w:rsidRPr="00D74A88">
        <w:rPr>
          <w:sz w:val="28"/>
          <w:szCs w:val="28"/>
        </w:rPr>
        <w:t xml:space="preserve"> += char</w:t>
      </w:r>
    </w:p>
    <w:p w14:paraId="671F0013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74A88">
        <w:rPr>
          <w:sz w:val="28"/>
          <w:szCs w:val="28"/>
        </w:rPr>
        <w:t xml:space="preserve">    return </w:t>
      </w:r>
      <w:proofErr w:type="spellStart"/>
      <w:r w:rsidRPr="00D74A88">
        <w:rPr>
          <w:sz w:val="28"/>
          <w:szCs w:val="28"/>
        </w:rPr>
        <w:t>encrypted_text</w:t>
      </w:r>
      <w:proofErr w:type="spellEnd"/>
    </w:p>
    <w:p w14:paraId="2B52CF97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</w:p>
    <w:p w14:paraId="22F2A2E8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</w:p>
    <w:p w14:paraId="516069F5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D74A88">
        <w:rPr>
          <w:sz w:val="28"/>
          <w:szCs w:val="28"/>
        </w:rPr>
        <w:t>def</w:t>
      </w:r>
      <w:proofErr w:type="spellEnd"/>
      <w:r w:rsidRPr="00D74A88">
        <w:rPr>
          <w:sz w:val="28"/>
          <w:szCs w:val="28"/>
        </w:rPr>
        <w:t xml:space="preserve"> </w:t>
      </w:r>
      <w:proofErr w:type="spellStart"/>
      <w:r w:rsidRPr="00D74A88">
        <w:rPr>
          <w:sz w:val="28"/>
          <w:szCs w:val="28"/>
        </w:rPr>
        <w:t>caesar_cipher_decrypt</w:t>
      </w:r>
      <w:proofErr w:type="spellEnd"/>
      <w:r w:rsidRPr="00D74A88">
        <w:rPr>
          <w:sz w:val="28"/>
          <w:szCs w:val="28"/>
        </w:rPr>
        <w:t>(text, shift):</w:t>
      </w:r>
    </w:p>
    <w:p w14:paraId="7ACDC75F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74A88">
        <w:rPr>
          <w:sz w:val="28"/>
          <w:szCs w:val="28"/>
        </w:rPr>
        <w:t xml:space="preserve">    """Decrypt the text using Caesar Cipher."""</w:t>
      </w:r>
    </w:p>
    <w:p w14:paraId="436692E1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74A88">
        <w:rPr>
          <w:sz w:val="28"/>
          <w:szCs w:val="28"/>
        </w:rPr>
        <w:t xml:space="preserve">    return </w:t>
      </w:r>
      <w:proofErr w:type="spellStart"/>
      <w:r w:rsidRPr="00D74A88">
        <w:rPr>
          <w:sz w:val="28"/>
          <w:szCs w:val="28"/>
        </w:rPr>
        <w:t>caesar_cipher_encrypt</w:t>
      </w:r>
      <w:proofErr w:type="spellEnd"/>
      <w:r w:rsidRPr="00D74A88">
        <w:rPr>
          <w:sz w:val="28"/>
          <w:szCs w:val="28"/>
        </w:rPr>
        <w:t>(text, -shift)  # Negative shift for decryption</w:t>
      </w:r>
    </w:p>
    <w:p w14:paraId="511D95E2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</w:p>
    <w:p w14:paraId="770BD843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</w:p>
    <w:p w14:paraId="1C748864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74A88">
        <w:rPr>
          <w:sz w:val="28"/>
          <w:szCs w:val="28"/>
        </w:rPr>
        <w:t># Input from the user</w:t>
      </w:r>
    </w:p>
    <w:p w14:paraId="3DA11628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D74A88">
        <w:rPr>
          <w:sz w:val="28"/>
          <w:szCs w:val="28"/>
        </w:rPr>
        <w:t>plain_text</w:t>
      </w:r>
      <w:proofErr w:type="spellEnd"/>
      <w:r w:rsidRPr="00D74A88">
        <w:rPr>
          <w:sz w:val="28"/>
          <w:szCs w:val="28"/>
        </w:rPr>
        <w:t xml:space="preserve"> = input("Enter the text to encrypt: ")</w:t>
      </w:r>
    </w:p>
    <w:p w14:paraId="67DBCE5A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D74A88">
        <w:rPr>
          <w:sz w:val="28"/>
          <w:szCs w:val="28"/>
        </w:rPr>
        <w:t>shift_value</w:t>
      </w:r>
      <w:proofErr w:type="spellEnd"/>
      <w:r w:rsidRPr="00D74A88">
        <w:rPr>
          <w:sz w:val="28"/>
          <w:szCs w:val="28"/>
        </w:rPr>
        <w:t xml:space="preserve"> = </w:t>
      </w:r>
      <w:proofErr w:type="spellStart"/>
      <w:r w:rsidRPr="00D74A88">
        <w:rPr>
          <w:sz w:val="28"/>
          <w:szCs w:val="28"/>
        </w:rPr>
        <w:t>int</w:t>
      </w:r>
      <w:proofErr w:type="spellEnd"/>
      <w:r w:rsidRPr="00D74A88">
        <w:rPr>
          <w:sz w:val="28"/>
          <w:szCs w:val="28"/>
        </w:rPr>
        <w:t>(input("Enter the shift value (e.g., 3): "))</w:t>
      </w:r>
    </w:p>
    <w:p w14:paraId="76883A05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</w:p>
    <w:p w14:paraId="6326BE29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74A88">
        <w:rPr>
          <w:sz w:val="28"/>
          <w:szCs w:val="28"/>
        </w:rPr>
        <w:t># Encryption</w:t>
      </w:r>
    </w:p>
    <w:p w14:paraId="605A1DE8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D74A88">
        <w:rPr>
          <w:sz w:val="28"/>
          <w:szCs w:val="28"/>
        </w:rPr>
        <w:t>encrypted_text</w:t>
      </w:r>
      <w:proofErr w:type="spellEnd"/>
      <w:r w:rsidRPr="00D74A88">
        <w:rPr>
          <w:sz w:val="28"/>
          <w:szCs w:val="28"/>
        </w:rPr>
        <w:t xml:space="preserve"> = </w:t>
      </w:r>
      <w:proofErr w:type="spellStart"/>
      <w:r w:rsidRPr="00D74A88">
        <w:rPr>
          <w:sz w:val="28"/>
          <w:szCs w:val="28"/>
        </w:rPr>
        <w:t>caesar_cipher_encrypt</w:t>
      </w:r>
      <w:proofErr w:type="spellEnd"/>
      <w:r w:rsidRPr="00D74A88">
        <w:rPr>
          <w:sz w:val="28"/>
          <w:szCs w:val="28"/>
        </w:rPr>
        <w:t>(</w:t>
      </w:r>
      <w:proofErr w:type="spellStart"/>
      <w:r w:rsidRPr="00D74A88">
        <w:rPr>
          <w:sz w:val="28"/>
          <w:szCs w:val="28"/>
        </w:rPr>
        <w:t>plain_text</w:t>
      </w:r>
      <w:proofErr w:type="spellEnd"/>
      <w:r w:rsidRPr="00D74A88">
        <w:rPr>
          <w:sz w:val="28"/>
          <w:szCs w:val="28"/>
        </w:rPr>
        <w:t xml:space="preserve">, </w:t>
      </w:r>
      <w:proofErr w:type="spellStart"/>
      <w:r w:rsidRPr="00D74A88">
        <w:rPr>
          <w:sz w:val="28"/>
          <w:szCs w:val="28"/>
        </w:rPr>
        <w:t>shift_value</w:t>
      </w:r>
      <w:proofErr w:type="spellEnd"/>
      <w:r w:rsidRPr="00D74A88">
        <w:rPr>
          <w:sz w:val="28"/>
          <w:szCs w:val="28"/>
        </w:rPr>
        <w:t>)</w:t>
      </w:r>
    </w:p>
    <w:p w14:paraId="7C3A4683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74A88">
        <w:rPr>
          <w:sz w:val="28"/>
          <w:szCs w:val="28"/>
        </w:rPr>
        <w:t xml:space="preserve">print("Encrypted Text:", </w:t>
      </w:r>
      <w:proofErr w:type="spellStart"/>
      <w:r w:rsidRPr="00D74A88">
        <w:rPr>
          <w:sz w:val="28"/>
          <w:szCs w:val="28"/>
        </w:rPr>
        <w:t>encrypted_text</w:t>
      </w:r>
      <w:proofErr w:type="spellEnd"/>
      <w:r w:rsidRPr="00D74A88">
        <w:rPr>
          <w:sz w:val="28"/>
          <w:szCs w:val="28"/>
        </w:rPr>
        <w:t>)</w:t>
      </w:r>
    </w:p>
    <w:p w14:paraId="62B00BBF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</w:p>
    <w:p w14:paraId="16BF777B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74A88">
        <w:rPr>
          <w:sz w:val="28"/>
          <w:szCs w:val="28"/>
        </w:rPr>
        <w:t># Decryption</w:t>
      </w:r>
    </w:p>
    <w:p w14:paraId="4A575C09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D74A88">
        <w:rPr>
          <w:sz w:val="28"/>
          <w:szCs w:val="28"/>
        </w:rPr>
        <w:t>decrypted_text</w:t>
      </w:r>
      <w:proofErr w:type="spellEnd"/>
      <w:r w:rsidRPr="00D74A88">
        <w:rPr>
          <w:sz w:val="28"/>
          <w:szCs w:val="28"/>
        </w:rPr>
        <w:t xml:space="preserve"> = </w:t>
      </w:r>
      <w:proofErr w:type="spellStart"/>
      <w:r w:rsidRPr="00D74A88">
        <w:rPr>
          <w:sz w:val="28"/>
          <w:szCs w:val="28"/>
        </w:rPr>
        <w:t>caesar_cipher_decrypt</w:t>
      </w:r>
      <w:proofErr w:type="spellEnd"/>
      <w:r w:rsidRPr="00D74A88">
        <w:rPr>
          <w:sz w:val="28"/>
          <w:szCs w:val="28"/>
        </w:rPr>
        <w:t>(</w:t>
      </w:r>
      <w:proofErr w:type="spellStart"/>
      <w:r w:rsidRPr="00D74A88">
        <w:rPr>
          <w:sz w:val="28"/>
          <w:szCs w:val="28"/>
        </w:rPr>
        <w:t>encrypted_text</w:t>
      </w:r>
      <w:proofErr w:type="spellEnd"/>
      <w:r w:rsidRPr="00D74A88">
        <w:rPr>
          <w:sz w:val="28"/>
          <w:szCs w:val="28"/>
        </w:rPr>
        <w:t xml:space="preserve">, </w:t>
      </w:r>
      <w:proofErr w:type="spellStart"/>
      <w:r w:rsidRPr="00D74A88">
        <w:rPr>
          <w:sz w:val="28"/>
          <w:szCs w:val="28"/>
        </w:rPr>
        <w:t>shift_value</w:t>
      </w:r>
      <w:proofErr w:type="spellEnd"/>
      <w:r w:rsidRPr="00D74A88">
        <w:rPr>
          <w:sz w:val="28"/>
          <w:szCs w:val="28"/>
        </w:rPr>
        <w:t>)</w:t>
      </w:r>
    </w:p>
    <w:p w14:paraId="0857DFF0" w14:textId="1472A182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74A88">
        <w:rPr>
          <w:sz w:val="28"/>
          <w:szCs w:val="28"/>
        </w:rPr>
        <w:t xml:space="preserve">print("Decrypted Text:", </w:t>
      </w:r>
      <w:proofErr w:type="spellStart"/>
      <w:r w:rsidRPr="00D74A88">
        <w:rPr>
          <w:sz w:val="28"/>
          <w:szCs w:val="28"/>
        </w:rPr>
        <w:t>decrypted_text</w:t>
      </w:r>
      <w:proofErr w:type="spellEnd"/>
      <w:r w:rsidRPr="00D74A88">
        <w:rPr>
          <w:sz w:val="28"/>
          <w:szCs w:val="28"/>
        </w:rPr>
        <w:t>)</w:t>
      </w:r>
    </w:p>
    <w:p w14:paraId="0DFC625D" w14:textId="77777777" w:rsidR="00D74A88" w:rsidRDefault="00D74A88" w:rsidP="00D74A88">
      <w:pPr>
        <w:pStyle w:val="ListParagraph"/>
        <w:rPr>
          <w:sz w:val="32"/>
          <w:szCs w:val="32"/>
        </w:rPr>
      </w:pPr>
    </w:p>
    <w:p w14:paraId="5587645D" w14:textId="77777777" w:rsidR="00D74A88" w:rsidRDefault="00D74A88" w:rsidP="00D74A88">
      <w:pPr>
        <w:pStyle w:val="ListParagraph"/>
        <w:rPr>
          <w:sz w:val="32"/>
          <w:szCs w:val="32"/>
        </w:rPr>
      </w:pPr>
    </w:p>
    <w:p w14:paraId="286F56ED" w14:textId="7AF1C158" w:rsidR="00D74A88" w:rsidRDefault="00D74A88" w:rsidP="00D74A88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5915A1F4" w14:textId="77777777" w:rsidR="00D74A88" w:rsidRDefault="00D74A88" w:rsidP="00D74A88">
      <w:pPr>
        <w:pStyle w:val="ListParagraph"/>
        <w:rPr>
          <w:sz w:val="32"/>
          <w:szCs w:val="32"/>
        </w:rPr>
      </w:pPr>
    </w:p>
    <w:p w14:paraId="28CD65C4" w14:textId="77777777" w:rsidR="00D74A88" w:rsidRDefault="00D74A88" w:rsidP="00D74A88">
      <w:pPr>
        <w:pStyle w:val="ListParagraph"/>
        <w:rPr>
          <w:sz w:val="32"/>
          <w:szCs w:val="32"/>
        </w:rPr>
      </w:pPr>
    </w:p>
    <w:p w14:paraId="78BC1A5F" w14:textId="77777777" w:rsidR="00D74A88" w:rsidRDefault="00D74A88" w:rsidP="00D74A88">
      <w:pPr>
        <w:pStyle w:val="ListParagraph"/>
        <w:rPr>
          <w:sz w:val="32"/>
          <w:szCs w:val="32"/>
        </w:rPr>
      </w:pPr>
    </w:p>
    <w:p w14:paraId="0C9BA504" w14:textId="77777777" w:rsidR="00D74A88" w:rsidRDefault="00D74A88" w:rsidP="00D74A88">
      <w:pPr>
        <w:pStyle w:val="ListParagraph"/>
        <w:rPr>
          <w:sz w:val="32"/>
          <w:szCs w:val="32"/>
        </w:rPr>
      </w:pPr>
    </w:p>
    <w:p w14:paraId="52C87FD4" w14:textId="77777777" w:rsidR="00D74A88" w:rsidRDefault="00D74A88" w:rsidP="00D74A88">
      <w:pPr>
        <w:pStyle w:val="ListParagraph"/>
        <w:rPr>
          <w:sz w:val="32"/>
          <w:szCs w:val="32"/>
        </w:rPr>
      </w:pPr>
    </w:p>
    <w:p w14:paraId="44CD63E2" w14:textId="4A164100" w:rsidR="00D74A88" w:rsidRDefault="00D74A88" w:rsidP="00D74A88">
      <w:pPr>
        <w:pStyle w:val="ListParagraph"/>
        <w:rPr>
          <w:sz w:val="32"/>
          <w:szCs w:val="32"/>
        </w:rPr>
      </w:pPr>
      <w:r w:rsidRPr="00D74A88">
        <w:rPr>
          <w:noProof/>
          <w:sz w:val="32"/>
          <w:szCs w:val="32"/>
        </w:rPr>
        <w:drawing>
          <wp:inline distT="0" distB="0" distL="0" distR="0" wp14:anchorId="206B6B92" wp14:editId="292B6313">
            <wp:extent cx="5670757" cy="4319752"/>
            <wp:effectExtent l="0" t="0" r="6350" b="5080"/>
            <wp:docPr id="1275222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227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0285" cy="432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398F" w14:textId="77777777" w:rsidR="00D74A88" w:rsidRDefault="00D74A88" w:rsidP="00D74A88">
      <w:pPr>
        <w:pStyle w:val="ListParagraph"/>
        <w:rPr>
          <w:sz w:val="32"/>
          <w:szCs w:val="32"/>
        </w:rPr>
      </w:pPr>
    </w:p>
    <w:p w14:paraId="6795A960" w14:textId="77777777" w:rsidR="00D74A88" w:rsidRDefault="00D74A88" w:rsidP="00D74A88">
      <w:pPr>
        <w:pStyle w:val="ListParagraph"/>
        <w:rPr>
          <w:sz w:val="32"/>
          <w:szCs w:val="32"/>
        </w:rPr>
      </w:pPr>
    </w:p>
    <w:p w14:paraId="68AEB5FA" w14:textId="77777777" w:rsidR="00D74A88" w:rsidRDefault="00D74A88" w:rsidP="00D74A88">
      <w:pPr>
        <w:pStyle w:val="ListParagraph"/>
        <w:rPr>
          <w:sz w:val="32"/>
          <w:szCs w:val="32"/>
        </w:rPr>
      </w:pPr>
    </w:p>
    <w:p w14:paraId="3019A407" w14:textId="77777777" w:rsidR="00D74A88" w:rsidRDefault="00D74A88" w:rsidP="00D74A88">
      <w:pPr>
        <w:pStyle w:val="ListParagraph"/>
        <w:rPr>
          <w:sz w:val="32"/>
          <w:szCs w:val="32"/>
        </w:rPr>
      </w:pPr>
    </w:p>
    <w:p w14:paraId="0C0C2417" w14:textId="77777777" w:rsidR="00D74A88" w:rsidRDefault="00D74A88" w:rsidP="00D74A88">
      <w:pPr>
        <w:pStyle w:val="ListParagraph"/>
        <w:rPr>
          <w:sz w:val="32"/>
          <w:szCs w:val="32"/>
        </w:rPr>
      </w:pPr>
    </w:p>
    <w:p w14:paraId="1D5F7528" w14:textId="77777777" w:rsidR="00D74A88" w:rsidRDefault="00D74A88" w:rsidP="00D74A88">
      <w:pPr>
        <w:pStyle w:val="ListParagraph"/>
        <w:rPr>
          <w:sz w:val="32"/>
          <w:szCs w:val="32"/>
        </w:rPr>
      </w:pPr>
    </w:p>
    <w:p w14:paraId="0ED93FE6" w14:textId="77777777" w:rsidR="00D74A88" w:rsidRDefault="00D74A88" w:rsidP="00D74A88">
      <w:pPr>
        <w:pStyle w:val="ListParagraph"/>
        <w:rPr>
          <w:sz w:val="32"/>
          <w:szCs w:val="32"/>
        </w:rPr>
      </w:pPr>
    </w:p>
    <w:p w14:paraId="07B6A572" w14:textId="77777777" w:rsidR="00D74A88" w:rsidRDefault="00D74A88" w:rsidP="00D74A88">
      <w:pPr>
        <w:pStyle w:val="ListParagraph"/>
        <w:rPr>
          <w:sz w:val="32"/>
          <w:szCs w:val="32"/>
        </w:rPr>
      </w:pPr>
    </w:p>
    <w:p w14:paraId="61FA70B9" w14:textId="77777777" w:rsidR="00D74A88" w:rsidRDefault="00D74A88" w:rsidP="00D74A88">
      <w:pPr>
        <w:pStyle w:val="ListParagraph"/>
        <w:rPr>
          <w:sz w:val="32"/>
          <w:szCs w:val="32"/>
        </w:rPr>
      </w:pPr>
    </w:p>
    <w:p w14:paraId="62E9DE45" w14:textId="77777777" w:rsidR="00D74A88" w:rsidRDefault="00D74A88" w:rsidP="00D74A88">
      <w:pPr>
        <w:pStyle w:val="ListParagraph"/>
        <w:rPr>
          <w:sz w:val="32"/>
          <w:szCs w:val="32"/>
        </w:rPr>
      </w:pPr>
    </w:p>
    <w:p w14:paraId="58BA0E85" w14:textId="77777777" w:rsidR="00D74A88" w:rsidRDefault="00D74A88" w:rsidP="00D74A88">
      <w:pPr>
        <w:pStyle w:val="ListParagraph"/>
        <w:rPr>
          <w:sz w:val="32"/>
          <w:szCs w:val="32"/>
        </w:rPr>
      </w:pPr>
    </w:p>
    <w:p w14:paraId="4ED3D6A6" w14:textId="77777777" w:rsidR="00D74A88" w:rsidRDefault="00D74A88" w:rsidP="00D74A88">
      <w:pPr>
        <w:pStyle w:val="ListParagraph"/>
        <w:rPr>
          <w:sz w:val="32"/>
          <w:szCs w:val="32"/>
        </w:rPr>
      </w:pPr>
    </w:p>
    <w:p w14:paraId="0372039A" w14:textId="77777777" w:rsidR="00D74A88" w:rsidRDefault="00D74A88" w:rsidP="00D74A88">
      <w:pPr>
        <w:pStyle w:val="ListParagraph"/>
        <w:rPr>
          <w:sz w:val="32"/>
          <w:szCs w:val="32"/>
        </w:rPr>
      </w:pPr>
    </w:p>
    <w:p w14:paraId="647E659C" w14:textId="77777777" w:rsidR="00D74A88" w:rsidRDefault="00D74A88" w:rsidP="00D74A88">
      <w:pPr>
        <w:pStyle w:val="ListParagraph"/>
        <w:rPr>
          <w:sz w:val="32"/>
          <w:szCs w:val="32"/>
        </w:rPr>
      </w:pPr>
    </w:p>
    <w:p w14:paraId="6FF515BC" w14:textId="77777777" w:rsidR="00D74A88" w:rsidRDefault="00D74A88" w:rsidP="00D74A88">
      <w:pPr>
        <w:pStyle w:val="ListParagraph"/>
        <w:rPr>
          <w:sz w:val="32"/>
          <w:szCs w:val="32"/>
        </w:rPr>
      </w:pPr>
    </w:p>
    <w:p w14:paraId="16E7CC22" w14:textId="77777777" w:rsidR="00D74A88" w:rsidRDefault="00D74A88" w:rsidP="00D74A88">
      <w:pPr>
        <w:pStyle w:val="ListParagraph"/>
        <w:rPr>
          <w:sz w:val="32"/>
          <w:szCs w:val="32"/>
        </w:rPr>
      </w:pPr>
    </w:p>
    <w:p w14:paraId="3AE898B8" w14:textId="77777777" w:rsidR="00D74A88" w:rsidRDefault="00D74A88" w:rsidP="00D74A88">
      <w:pPr>
        <w:pStyle w:val="ListParagraph"/>
        <w:rPr>
          <w:sz w:val="32"/>
          <w:szCs w:val="32"/>
        </w:rPr>
      </w:pPr>
    </w:p>
    <w:p w14:paraId="5B5C2C3C" w14:textId="7023E2C0" w:rsidR="00D74A88" w:rsidRDefault="00D74A88" w:rsidP="00C049C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Q2. </w:t>
      </w:r>
      <w:r w:rsidR="00C049C0" w:rsidRPr="00C049C0">
        <w:rPr>
          <w:sz w:val="32"/>
          <w:szCs w:val="32"/>
        </w:rPr>
        <w:t>Write a program to perform encryption and decryption using Rail Fence Cipher</w:t>
      </w:r>
      <w:r w:rsidR="00C049C0">
        <w:rPr>
          <w:sz w:val="32"/>
          <w:szCs w:val="32"/>
        </w:rPr>
        <w:t xml:space="preserve"> </w:t>
      </w:r>
      <w:r w:rsidR="00C049C0" w:rsidRPr="00C049C0">
        <w:rPr>
          <w:sz w:val="32"/>
          <w:szCs w:val="32"/>
        </w:rPr>
        <w:t>(</w:t>
      </w:r>
      <w:proofErr w:type="spellStart"/>
      <w:r w:rsidR="00C049C0" w:rsidRPr="00C049C0">
        <w:rPr>
          <w:sz w:val="32"/>
          <w:szCs w:val="32"/>
        </w:rPr>
        <w:t>transpositional</w:t>
      </w:r>
      <w:proofErr w:type="spellEnd"/>
      <w:r w:rsidR="00C049C0" w:rsidRPr="00C049C0">
        <w:rPr>
          <w:sz w:val="32"/>
          <w:szCs w:val="32"/>
        </w:rPr>
        <w:t xml:space="preserve"> cipher)</w:t>
      </w:r>
      <w:r w:rsidR="00C049C0">
        <w:rPr>
          <w:sz w:val="32"/>
          <w:szCs w:val="32"/>
        </w:rPr>
        <w:t>.</w:t>
      </w:r>
    </w:p>
    <w:p w14:paraId="5551BD6C" w14:textId="77777777" w:rsidR="00C049C0" w:rsidRDefault="00C049C0" w:rsidP="00C049C0">
      <w:pPr>
        <w:pStyle w:val="ListParagraph"/>
        <w:rPr>
          <w:sz w:val="32"/>
          <w:szCs w:val="32"/>
        </w:rPr>
      </w:pPr>
    </w:p>
    <w:p w14:paraId="217780EA" w14:textId="77777777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 w:rsidRPr="00C049C0">
        <w:rPr>
          <w:sz w:val="28"/>
          <w:szCs w:val="28"/>
        </w:rPr>
        <w:t>def</w:t>
      </w:r>
      <w:proofErr w:type="spellEnd"/>
      <w:r w:rsidRPr="00C049C0">
        <w:rPr>
          <w:sz w:val="28"/>
          <w:szCs w:val="28"/>
        </w:rPr>
        <w:t xml:space="preserve"> </w:t>
      </w:r>
      <w:proofErr w:type="spellStart"/>
      <w:r w:rsidRPr="00C049C0">
        <w:rPr>
          <w:sz w:val="28"/>
          <w:szCs w:val="28"/>
        </w:rPr>
        <w:t>encrypt_rail_fence</w:t>
      </w:r>
      <w:proofErr w:type="spellEnd"/>
      <w:r w:rsidRPr="00C049C0">
        <w:rPr>
          <w:sz w:val="28"/>
          <w:szCs w:val="28"/>
        </w:rPr>
        <w:t>(text, key):</w:t>
      </w:r>
    </w:p>
    <w:p w14:paraId="00994221" w14:textId="4958DB06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# Create the rail matrix</w:t>
      </w:r>
    </w:p>
    <w:p w14:paraId="128A8ECC" w14:textId="70D74EF1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rail = [['\n' for _ in range(</w:t>
      </w:r>
      <w:proofErr w:type="spellStart"/>
      <w:r w:rsidRPr="00C049C0">
        <w:rPr>
          <w:sz w:val="28"/>
          <w:szCs w:val="28"/>
        </w:rPr>
        <w:t>len</w:t>
      </w:r>
      <w:proofErr w:type="spellEnd"/>
      <w:r w:rsidRPr="00C049C0">
        <w:rPr>
          <w:sz w:val="28"/>
          <w:szCs w:val="28"/>
        </w:rPr>
        <w:t>(text))] for _ in range(key)]</w:t>
      </w:r>
    </w:p>
    <w:p w14:paraId="6894D6AD" w14:textId="0EFC649F" w:rsidR="00C049C0" w:rsidRPr="00C049C0" w:rsidRDefault="00C049C0" w:rsidP="00C049C0">
      <w:pPr>
        <w:pStyle w:val="ListParagraph"/>
        <w:ind w:firstLine="270"/>
        <w:rPr>
          <w:sz w:val="28"/>
          <w:szCs w:val="28"/>
        </w:rPr>
      </w:pPr>
    </w:p>
    <w:p w14:paraId="30FC9F23" w14:textId="03ACDEFD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# Mark the positions for the characters</w:t>
      </w:r>
    </w:p>
    <w:p w14:paraId="6671D7F5" w14:textId="19F33E5E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 w:rsidRPr="00C049C0">
        <w:rPr>
          <w:sz w:val="28"/>
          <w:szCs w:val="28"/>
        </w:rPr>
        <w:t>direction_down</w:t>
      </w:r>
      <w:proofErr w:type="spellEnd"/>
      <w:r w:rsidRPr="00C049C0">
        <w:rPr>
          <w:sz w:val="28"/>
          <w:szCs w:val="28"/>
        </w:rPr>
        <w:t xml:space="preserve"> = False</w:t>
      </w:r>
    </w:p>
    <w:p w14:paraId="3876AE77" w14:textId="23AC674E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row, col = 0, 0</w:t>
      </w:r>
    </w:p>
    <w:p w14:paraId="3C0FEA9D" w14:textId="2803D5EF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for char in text:</w:t>
      </w:r>
    </w:p>
    <w:p w14:paraId="49A86BA4" w14:textId="3632E6F3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if row == 0 or row == key - 1:</w:t>
      </w:r>
    </w:p>
    <w:p w14:paraId="5D364DEA" w14:textId="59D2C9CC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 w:rsidRPr="00C049C0">
        <w:rPr>
          <w:sz w:val="28"/>
          <w:szCs w:val="28"/>
        </w:rPr>
        <w:t>direction_down</w:t>
      </w:r>
      <w:proofErr w:type="spellEnd"/>
      <w:r w:rsidRPr="00C049C0">
        <w:rPr>
          <w:sz w:val="28"/>
          <w:szCs w:val="28"/>
        </w:rPr>
        <w:t xml:space="preserve"> = not </w:t>
      </w:r>
      <w:proofErr w:type="spellStart"/>
      <w:r w:rsidRPr="00C049C0">
        <w:rPr>
          <w:sz w:val="28"/>
          <w:szCs w:val="28"/>
        </w:rPr>
        <w:t>direction_down</w:t>
      </w:r>
      <w:proofErr w:type="spellEnd"/>
    </w:p>
    <w:p w14:paraId="0757F3F6" w14:textId="069488EE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rail[row][col] = char</w:t>
      </w:r>
    </w:p>
    <w:p w14:paraId="5436D1B3" w14:textId="0B55C292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col += 1</w:t>
      </w:r>
    </w:p>
    <w:p w14:paraId="561795BF" w14:textId="7415FFAD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 xml:space="preserve">row += 1 if </w:t>
      </w:r>
      <w:proofErr w:type="spellStart"/>
      <w:r w:rsidRPr="00C049C0">
        <w:rPr>
          <w:sz w:val="28"/>
          <w:szCs w:val="28"/>
        </w:rPr>
        <w:t>direction_down</w:t>
      </w:r>
      <w:proofErr w:type="spellEnd"/>
      <w:r w:rsidRPr="00C049C0">
        <w:rPr>
          <w:sz w:val="28"/>
          <w:szCs w:val="28"/>
        </w:rPr>
        <w:t xml:space="preserve"> else -1</w:t>
      </w:r>
    </w:p>
    <w:p w14:paraId="61D8926E" w14:textId="0AFE893C" w:rsidR="00C049C0" w:rsidRPr="00C049C0" w:rsidRDefault="00C049C0" w:rsidP="00C049C0">
      <w:pPr>
        <w:pStyle w:val="ListParagraph"/>
        <w:ind w:firstLine="270"/>
        <w:rPr>
          <w:sz w:val="28"/>
          <w:szCs w:val="28"/>
        </w:rPr>
      </w:pPr>
    </w:p>
    <w:p w14:paraId="4C768231" w14:textId="61E38029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# Collect the characters in the rail order</w:t>
      </w:r>
    </w:p>
    <w:p w14:paraId="796D71C8" w14:textId="6FB89C07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result = []</w:t>
      </w:r>
    </w:p>
    <w:p w14:paraId="76B2F9A4" w14:textId="1846B168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 xml:space="preserve">for </w:t>
      </w:r>
      <w:proofErr w:type="spellStart"/>
      <w:r w:rsidRPr="00C049C0">
        <w:rPr>
          <w:sz w:val="28"/>
          <w:szCs w:val="28"/>
        </w:rPr>
        <w:t>i</w:t>
      </w:r>
      <w:proofErr w:type="spellEnd"/>
      <w:r w:rsidRPr="00C049C0">
        <w:rPr>
          <w:sz w:val="28"/>
          <w:szCs w:val="28"/>
        </w:rPr>
        <w:t xml:space="preserve"> in range(key):</w:t>
      </w:r>
    </w:p>
    <w:p w14:paraId="4B200FAC" w14:textId="6B1095CE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for j in range(</w:t>
      </w:r>
      <w:proofErr w:type="spellStart"/>
      <w:r w:rsidRPr="00C049C0">
        <w:rPr>
          <w:sz w:val="28"/>
          <w:szCs w:val="28"/>
        </w:rPr>
        <w:t>len</w:t>
      </w:r>
      <w:proofErr w:type="spellEnd"/>
      <w:r w:rsidRPr="00C049C0">
        <w:rPr>
          <w:sz w:val="28"/>
          <w:szCs w:val="28"/>
        </w:rPr>
        <w:t>(text)):</w:t>
      </w:r>
    </w:p>
    <w:p w14:paraId="28062682" w14:textId="764FF46C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if rail[</w:t>
      </w:r>
      <w:proofErr w:type="spellStart"/>
      <w:r w:rsidRPr="00C049C0">
        <w:rPr>
          <w:sz w:val="28"/>
          <w:szCs w:val="28"/>
        </w:rPr>
        <w:t>i</w:t>
      </w:r>
      <w:proofErr w:type="spellEnd"/>
      <w:r w:rsidRPr="00C049C0">
        <w:rPr>
          <w:sz w:val="28"/>
          <w:szCs w:val="28"/>
        </w:rPr>
        <w:t>][j] != '\n':</w:t>
      </w:r>
    </w:p>
    <w:p w14:paraId="0F0007B8" w14:textId="7460C559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 w:rsidRPr="00C049C0">
        <w:rPr>
          <w:sz w:val="28"/>
          <w:szCs w:val="28"/>
        </w:rPr>
        <w:t>result.append</w:t>
      </w:r>
      <w:proofErr w:type="spellEnd"/>
      <w:r w:rsidRPr="00C049C0">
        <w:rPr>
          <w:sz w:val="28"/>
          <w:szCs w:val="28"/>
        </w:rPr>
        <w:t>(rail[</w:t>
      </w:r>
      <w:proofErr w:type="spellStart"/>
      <w:r w:rsidRPr="00C049C0">
        <w:rPr>
          <w:sz w:val="28"/>
          <w:szCs w:val="28"/>
        </w:rPr>
        <w:t>i</w:t>
      </w:r>
      <w:proofErr w:type="spellEnd"/>
      <w:r w:rsidRPr="00C049C0">
        <w:rPr>
          <w:sz w:val="28"/>
          <w:szCs w:val="28"/>
        </w:rPr>
        <w:t>][j])</w:t>
      </w:r>
    </w:p>
    <w:p w14:paraId="0F34E40E" w14:textId="3F7FD9BF" w:rsidR="00C049C0" w:rsidRPr="00C049C0" w:rsidRDefault="00C049C0" w:rsidP="00C049C0">
      <w:pPr>
        <w:pStyle w:val="ListParagraph"/>
        <w:ind w:firstLine="270"/>
        <w:rPr>
          <w:sz w:val="28"/>
          <w:szCs w:val="28"/>
        </w:rPr>
      </w:pPr>
    </w:p>
    <w:p w14:paraId="7B1DA820" w14:textId="26D15C50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return ''.join(result)</w:t>
      </w:r>
    </w:p>
    <w:p w14:paraId="3BC7D8EC" w14:textId="77777777" w:rsidR="00C049C0" w:rsidRPr="00C049C0" w:rsidRDefault="00C049C0" w:rsidP="00C049C0">
      <w:pPr>
        <w:pStyle w:val="ListParagraph"/>
        <w:rPr>
          <w:sz w:val="28"/>
          <w:szCs w:val="28"/>
        </w:rPr>
      </w:pPr>
    </w:p>
    <w:p w14:paraId="7CD9B4F7" w14:textId="77777777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 w:rsidRPr="00C049C0">
        <w:rPr>
          <w:sz w:val="28"/>
          <w:szCs w:val="28"/>
        </w:rPr>
        <w:t>def</w:t>
      </w:r>
      <w:proofErr w:type="spellEnd"/>
      <w:r w:rsidRPr="00C049C0">
        <w:rPr>
          <w:sz w:val="28"/>
          <w:szCs w:val="28"/>
        </w:rPr>
        <w:t xml:space="preserve"> </w:t>
      </w:r>
      <w:proofErr w:type="spellStart"/>
      <w:r w:rsidRPr="00C049C0">
        <w:rPr>
          <w:sz w:val="28"/>
          <w:szCs w:val="28"/>
        </w:rPr>
        <w:t>decrypt_rail_fence</w:t>
      </w:r>
      <w:proofErr w:type="spellEnd"/>
      <w:r w:rsidRPr="00C049C0">
        <w:rPr>
          <w:sz w:val="28"/>
          <w:szCs w:val="28"/>
        </w:rPr>
        <w:t>(cipher, key):</w:t>
      </w:r>
    </w:p>
    <w:p w14:paraId="470062C3" w14:textId="48CF406E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# Create the rail matrix</w:t>
      </w:r>
    </w:p>
    <w:p w14:paraId="74D9B691" w14:textId="51E78DDB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rail = [['\n' for _ in range(</w:t>
      </w:r>
      <w:proofErr w:type="spellStart"/>
      <w:r w:rsidRPr="00C049C0">
        <w:rPr>
          <w:sz w:val="28"/>
          <w:szCs w:val="28"/>
        </w:rPr>
        <w:t>len</w:t>
      </w:r>
      <w:proofErr w:type="spellEnd"/>
      <w:r w:rsidRPr="00C049C0">
        <w:rPr>
          <w:sz w:val="28"/>
          <w:szCs w:val="28"/>
        </w:rPr>
        <w:t>(cipher))] for _ in range(key)]</w:t>
      </w:r>
    </w:p>
    <w:p w14:paraId="5F3DCFCF" w14:textId="3B39F8DB" w:rsidR="00C049C0" w:rsidRPr="00C049C0" w:rsidRDefault="00C049C0" w:rsidP="00C049C0">
      <w:pPr>
        <w:pStyle w:val="ListParagraph"/>
        <w:ind w:firstLine="270"/>
        <w:rPr>
          <w:sz w:val="28"/>
          <w:szCs w:val="28"/>
        </w:rPr>
      </w:pPr>
    </w:p>
    <w:p w14:paraId="615A3135" w14:textId="3A0CAB6C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# Mark the positions for the characters</w:t>
      </w:r>
    </w:p>
    <w:p w14:paraId="5C1EA581" w14:textId="13191B1D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 w:rsidRPr="00C049C0">
        <w:rPr>
          <w:sz w:val="28"/>
          <w:szCs w:val="28"/>
        </w:rPr>
        <w:t>direction_down</w:t>
      </w:r>
      <w:proofErr w:type="spellEnd"/>
      <w:r w:rsidRPr="00C049C0">
        <w:rPr>
          <w:sz w:val="28"/>
          <w:szCs w:val="28"/>
        </w:rPr>
        <w:t xml:space="preserve"> = None</w:t>
      </w:r>
    </w:p>
    <w:p w14:paraId="1EC02B3E" w14:textId="4531E8F3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row, col = 0, 0</w:t>
      </w:r>
    </w:p>
    <w:p w14:paraId="4D47BA25" w14:textId="26C27BB5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 xml:space="preserve">for </w:t>
      </w:r>
      <w:proofErr w:type="spellStart"/>
      <w:r w:rsidRPr="00C049C0">
        <w:rPr>
          <w:sz w:val="28"/>
          <w:szCs w:val="28"/>
        </w:rPr>
        <w:t>i</w:t>
      </w:r>
      <w:proofErr w:type="spellEnd"/>
      <w:r w:rsidRPr="00C049C0">
        <w:rPr>
          <w:sz w:val="28"/>
          <w:szCs w:val="28"/>
        </w:rPr>
        <w:t xml:space="preserve"> in range(</w:t>
      </w:r>
      <w:proofErr w:type="spellStart"/>
      <w:r w:rsidRPr="00C049C0">
        <w:rPr>
          <w:sz w:val="28"/>
          <w:szCs w:val="28"/>
        </w:rPr>
        <w:t>len</w:t>
      </w:r>
      <w:proofErr w:type="spellEnd"/>
      <w:r w:rsidRPr="00C049C0">
        <w:rPr>
          <w:sz w:val="28"/>
          <w:szCs w:val="28"/>
        </w:rPr>
        <w:t>(cipher)):</w:t>
      </w:r>
    </w:p>
    <w:p w14:paraId="53BD085D" w14:textId="0E10A8E5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if row == 0:</w:t>
      </w:r>
    </w:p>
    <w:p w14:paraId="15F6B958" w14:textId="302C2060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 w:rsidRPr="00C049C0">
        <w:rPr>
          <w:sz w:val="28"/>
          <w:szCs w:val="28"/>
        </w:rPr>
        <w:t>direction_down</w:t>
      </w:r>
      <w:proofErr w:type="spellEnd"/>
      <w:r w:rsidRPr="00C049C0">
        <w:rPr>
          <w:sz w:val="28"/>
          <w:szCs w:val="28"/>
        </w:rPr>
        <w:t xml:space="preserve"> = True</w:t>
      </w:r>
    </w:p>
    <w:p w14:paraId="35312B7A" w14:textId="27E2CBC8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if row == key - 1:</w:t>
      </w:r>
    </w:p>
    <w:p w14:paraId="3A5DBE3D" w14:textId="42B08761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 w:rsidRPr="00C049C0">
        <w:rPr>
          <w:sz w:val="28"/>
          <w:szCs w:val="28"/>
        </w:rPr>
        <w:t>direction_down</w:t>
      </w:r>
      <w:proofErr w:type="spellEnd"/>
      <w:r w:rsidRPr="00C049C0">
        <w:rPr>
          <w:sz w:val="28"/>
          <w:szCs w:val="28"/>
        </w:rPr>
        <w:t xml:space="preserve"> = False</w:t>
      </w:r>
    </w:p>
    <w:p w14:paraId="3957F89C" w14:textId="09467845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rail[row][col] = '*'</w:t>
      </w:r>
    </w:p>
    <w:p w14:paraId="7EE95953" w14:textId="6F80B559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col += 1</w:t>
      </w:r>
    </w:p>
    <w:p w14:paraId="5914D17E" w14:textId="37B9FFB5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 xml:space="preserve">row += 1 if </w:t>
      </w:r>
      <w:proofErr w:type="spellStart"/>
      <w:r w:rsidRPr="00C049C0">
        <w:rPr>
          <w:sz w:val="28"/>
          <w:szCs w:val="28"/>
        </w:rPr>
        <w:t>direction_down</w:t>
      </w:r>
      <w:proofErr w:type="spellEnd"/>
      <w:r w:rsidRPr="00C049C0">
        <w:rPr>
          <w:sz w:val="28"/>
          <w:szCs w:val="28"/>
        </w:rPr>
        <w:t xml:space="preserve"> else -1</w:t>
      </w:r>
    </w:p>
    <w:p w14:paraId="0EB5B0DC" w14:textId="75939DA4" w:rsidR="00C049C0" w:rsidRPr="00C049C0" w:rsidRDefault="00C049C0" w:rsidP="00C049C0">
      <w:pPr>
        <w:pStyle w:val="ListParagraph"/>
        <w:ind w:firstLine="270"/>
        <w:rPr>
          <w:sz w:val="28"/>
          <w:szCs w:val="28"/>
        </w:rPr>
      </w:pPr>
    </w:p>
    <w:p w14:paraId="6B4E927B" w14:textId="3B138315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 xml:space="preserve"># Fill the marked positions with the </w:t>
      </w:r>
      <w:proofErr w:type="spellStart"/>
      <w:r w:rsidRPr="00C049C0">
        <w:rPr>
          <w:sz w:val="28"/>
          <w:szCs w:val="28"/>
        </w:rPr>
        <w:t>ciphertext</w:t>
      </w:r>
      <w:proofErr w:type="spellEnd"/>
    </w:p>
    <w:p w14:paraId="4056591E" w14:textId="769882AF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index = 0</w:t>
      </w:r>
    </w:p>
    <w:p w14:paraId="4BA5A50C" w14:textId="53DA6D68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lastRenderedPageBreak/>
        <w:t xml:space="preserve">for </w:t>
      </w:r>
      <w:proofErr w:type="spellStart"/>
      <w:r w:rsidRPr="00C049C0">
        <w:rPr>
          <w:sz w:val="28"/>
          <w:szCs w:val="28"/>
        </w:rPr>
        <w:t>i</w:t>
      </w:r>
      <w:proofErr w:type="spellEnd"/>
      <w:r w:rsidRPr="00C049C0">
        <w:rPr>
          <w:sz w:val="28"/>
          <w:szCs w:val="28"/>
        </w:rPr>
        <w:t xml:space="preserve"> in range(key):</w:t>
      </w:r>
    </w:p>
    <w:p w14:paraId="2CB98C56" w14:textId="7DA4161B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for j in range(</w:t>
      </w:r>
      <w:proofErr w:type="spellStart"/>
      <w:r w:rsidRPr="00C049C0">
        <w:rPr>
          <w:sz w:val="28"/>
          <w:szCs w:val="28"/>
        </w:rPr>
        <w:t>len</w:t>
      </w:r>
      <w:proofErr w:type="spellEnd"/>
      <w:r w:rsidRPr="00C049C0">
        <w:rPr>
          <w:sz w:val="28"/>
          <w:szCs w:val="28"/>
        </w:rPr>
        <w:t>(cipher)):</w:t>
      </w:r>
    </w:p>
    <w:p w14:paraId="654983F3" w14:textId="1AF0F628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if rail[</w:t>
      </w:r>
      <w:proofErr w:type="spellStart"/>
      <w:r w:rsidRPr="00C049C0">
        <w:rPr>
          <w:sz w:val="28"/>
          <w:szCs w:val="28"/>
        </w:rPr>
        <w:t>i</w:t>
      </w:r>
      <w:proofErr w:type="spellEnd"/>
      <w:r w:rsidRPr="00C049C0">
        <w:rPr>
          <w:sz w:val="28"/>
          <w:szCs w:val="28"/>
        </w:rPr>
        <w:t xml:space="preserve">][j] == '*' and index &lt; </w:t>
      </w:r>
      <w:proofErr w:type="spellStart"/>
      <w:r w:rsidRPr="00C049C0">
        <w:rPr>
          <w:sz w:val="28"/>
          <w:szCs w:val="28"/>
        </w:rPr>
        <w:t>len</w:t>
      </w:r>
      <w:proofErr w:type="spellEnd"/>
      <w:r w:rsidRPr="00C049C0">
        <w:rPr>
          <w:sz w:val="28"/>
          <w:szCs w:val="28"/>
        </w:rPr>
        <w:t>(cipher):</w:t>
      </w:r>
    </w:p>
    <w:p w14:paraId="5057F0C5" w14:textId="2920292F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rail[</w:t>
      </w:r>
      <w:proofErr w:type="spellStart"/>
      <w:r w:rsidRPr="00C049C0">
        <w:rPr>
          <w:sz w:val="28"/>
          <w:szCs w:val="28"/>
        </w:rPr>
        <w:t>i</w:t>
      </w:r>
      <w:proofErr w:type="spellEnd"/>
      <w:r w:rsidRPr="00C049C0">
        <w:rPr>
          <w:sz w:val="28"/>
          <w:szCs w:val="28"/>
        </w:rPr>
        <w:t>][j] = cipher[index]</w:t>
      </w:r>
    </w:p>
    <w:p w14:paraId="58BC9A32" w14:textId="51D8C2F2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index += 1</w:t>
      </w:r>
    </w:p>
    <w:p w14:paraId="567447D4" w14:textId="03BB93B6" w:rsidR="00C049C0" w:rsidRPr="00C049C0" w:rsidRDefault="00C049C0" w:rsidP="00C049C0">
      <w:pPr>
        <w:pStyle w:val="ListParagraph"/>
        <w:ind w:firstLine="270"/>
        <w:rPr>
          <w:sz w:val="28"/>
          <w:szCs w:val="28"/>
        </w:rPr>
      </w:pPr>
    </w:p>
    <w:p w14:paraId="45F47DC9" w14:textId="4E1E5FC5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# Read the text in a zigzag pattern</w:t>
      </w:r>
    </w:p>
    <w:p w14:paraId="4F8A65D4" w14:textId="7E4CDA4F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result = []</w:t>
      </w:r>
    </w:p>
    <w:p w14:paraId="0B715FBE" w14:textId="65600F6B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row, col = 0, 0</w:t>
      </w:r>
    </w:p>
    <w:p w14:paraId="1772BAD1" w14:textId="313C6C7D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 xml:space="preserve">for </w:t>
      </w:r>
      <w:proofErr w:type="spellStart"/>
      <w:r w:rsidRPr="00C049C0">
        <w:rPr>
          <w:sz w:val="28"/>
          <w:szCs w:val="28"/>
        </w:rPr>
        <w:t>i</w:t>
      </w:r>
      <w:proofErr w:type="spellEnd"/>
      <w:r w:rsidRPr="00C049C0">
        <w:rPr>
          <w:sz w:val="28"/>
          <w:szCs w:val="28"/>
        </w:rPr>
        <w:t xml:space="preserve"> in range(</w:t>
      </w:r>
      <w:proofErr w:type="spellStart"/>
      <w:r w:rsidRPr="00C049C0">
        <w:rPr>
          <w:sz w:val="28"/>
          <w:szCs w:val="28"/>
        </w:rPr>
        <w:t>len</w:t>
      </w:r>
      <w:proofErr w:type="spellEnd"/>
      <w:r w:rsidRPr="00C049C0">
        <w:rPr>
          <w:sz w:val="28"/>
          <w:szCs w:val="28"/>
        </w:rPr>
        <w:t>(cipher)):</w:t>
      </w:r>
    </w:p>
    <w:p w14:paraId="27759FA5" w14:textId="761AD179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if row == 0:</w:t>
      </w:r>
    </w:p>
    <w:p w14:paraId="667A4DDD" w14:textId="7DE2F588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 w:rsidRPr="00C049C0">
        <w:rPr>
          <w:sz w:val="28"/>
          <w:szCs w:val="28"/>
        </w:rPr>
        <w:t>direction_down</w:t>
      </w:r>
      <w:proofErr w:type="spellEnd"/>
      <w:r w:rsidRPr="00C049C0">
        <w:rPr>
          <w:sz w:val="28"/>
          <w:szCs w:val="28"/>
        </w:rPr>
        <w:t xml:space="preserve"> = True</w:t>
      </w:r>
    </w:p>
    <w:p w14:paraId="7D09F7B7" w14:textId="06F255E0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if row == key - 1:</w:t>
      </w:r>
    </w:p>
    <w:p w14:paraId="02711EEC" w14:textId="19D52268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 w:rsidRPr="00C049C0">
        <w:rPr>
          <w:sz w:val="28"/>
          <w:szCs w:val="28"/>
        </w:rPr>
        <w:t>direction_down</w:t>
      </w:r>
      <w:proofErr w:type="spellEnd"/>
      <w:r w:rsidRPr="00C049C0">
        <w:rPr>
          <w:sz w:val="28"/>
          <w:szCs w:val="28"/>
        </w:rPr>
        <w:t xml:space="preserve"> = False</w:t>
      </w:r>
    </w:p>
    <w:p w14:paraId="48BBE587" w14:textId="2095B3D2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if rail[row][col] != '\n':</w:t>
      </w:r>
    </w:p>
    <w:p w14:paraId="6B6142CF" w14:textId="2A203012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 w:rsidRPr="00C049C0">
        <w:rPr>
          <w:sz w:val="28"/>
          <w:szCs w:val="28"/>
        </w:rPr>
        <w:t>result.append</w:t>
      </w:r>
      <w:proofErr w:type="spellEnd"/>
      <w:r w:rsidRPr="00C049C0">
        <w:rPr>
          <w:sz w:val="28"/>
          <w:szCs w:val="28"/>
        </w:rPr>
        <w:t>(rail[row][col])</w:t>
      </w:r>
    </w:p>
    <w:p w14:paraId="0D4CFD15" w14:textId="2FE0DF88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col += 1</w:t>
      </w:r>
    </w:p>
    <w:p w14:paraId="5D95C819" w14:textId="60EC38B3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 xml:space="preserve">row += 1 if </w:t>
      </w:r>
      <w:proofErr w:type="spellStart"/>
      <w:r w:rsidRPr="00C049C0">
        <w:rPr>
          <w:sz w:val="28"/>
          <w:szCs w:val="28"/>
        </w:rPr>
        <w:t>direction_down</w:t>
      </w:r>
      <w:proofErr w:type="spellEnd"/>
      <w:r w:rsidRPr="00C049C0">
        <w:rPr>
          <w:sz w:val="28"/>
          <w:szCs w:val="28"/>
        </w:rPr>
        <w:t xml:space="preserve"> else -1</w:t>
      </w:r>
    </w:p>
    <w:p w14:paraId="562A4D22" w14:textId="61481221" w:rsidR="00C049C0" w:rsidRPr="00C049C0" w:rsidRDefault="00C049C0" w:rsidP="00C049C0">
      <w:pPr>
        <w:pStyle w:val="ListParagraph"/>
        <w:ind w:firstLine="270"/>
        <w:rPr>
          <w:sz w:val="28"/>
          <w:szCs w:val="28"/>
        </w:rPr>
      </w:pPr>
    </w:p>
    <w:p w14:paraId="2FDDFA54" w14:textId="24EC536E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return ''.join(result)</w:t>
      </w:r>
    </w:p>
    <w:p w14:paraId="71D92E59" w14:textId="77777777" w:rsidR="00C049C0" w:rsidRPr="00C049C0" w:rsidRDefault="00C049C0" w:rsidP="00C049C0">
      <w:pPr>
        <w:pStyle w:val="ListParagraph"/>
        <w:rPr>
          <w:sz w:val="28"/>
          <w:szCs w:val="28"/>
        </w:rPr>
      </w:pPr>
    </w:p>
    <w:p w14:paraId="33D3F143" w14:textId="77777777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# User Input</w:t>
      </w:r>
    </w:p>
    <w:p w14:paraId="64DB6497" w14:textId="77777777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 w:rsidRPr="00C049C0">
        <w:rPr>
          <w:sz w:val="28"/>
          <w:szCs w:val="28"/>
        </w:rPr>
        <w:t>plain_text</w:t>
      </w:r>
      <w:proofErr w:type="spellEnd"/>
      <w:r w:rsidRPr="00C049C0">
        <w:rPr>
          <w:sz w:val="28"/>
          <w:szCs w:val="28"/>
        </w:rPr>
        <w:t xml:space="preserve"> = input("Enter the plain text: ")</w:t>
      </w:r>
    </w:p>
    <w:p w14:paraId="4FAED91C" w14:textId="77777777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 xml:space="preserve">key = </w:t>
      </w:r>
      <w:proofErr w:type="spellStart"/>
      <w:r w:rsidRPr="00C049C0">
        <w:rPr>
          <w:sz w:val="28"/>
          <w:szCs w:val="28"/>
        </w:rPr>
        <w:t>int</w:t>
      </w:r>
      <w:proofErr w:type="spellEnd"/>
      <w:r w:rsidRPr="00C049C0">
        <w:rPr>
          <w:sz w:val="28"/>
          <w:szCs w:val="28"/>
        </w:rPr>
        <w:t>(input("Enter the key (number of rails): "))</w:t>
      </w:r>
    </w:p>
    <w:p w14:paraId="01CBE25D" w14:textId="77777777" w:rsidR="00C049C0" w:rsidRPr="00C049C0" w:rsidRDefault="00C049C0" w:rsidP="00C049C0">
      <w:pPr>
        <w:pStyle w:val="ListParagraph"/>
        <w:rPr>
          <w:sz w:val="28"/>
          <w:szCs w:val="28"/>
        </w:rPr>
      </w:pPr>
    </w:p>
    <w:p w14:paraId="05B7BF70" w14:textId="77777777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# Encrypt the plain text</w:t>
      </w:r>
    </w:p>
    <w:p w14:paraId="7537E143" w14:textId="77777777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 w:rsidRPr="00C049C0">
        <w:rPr>
          <w:sz w:val="28"/>
          <w:szCs w:val="28"/>
        </w:rPr>
        <w:t>cipher_text</w:t>
      </w:r>
      <w:proofErr w:type="spellEnd"/>
      <w:r w:rsidRPr="00C049C0">
        <w:rPr>
          <w:sz w:val="28"/>
          <w:szCs w:val="28"/>
        </w:rPr>
        <w:t xml:space="preserve"> = </w:t>
      </w:r>
      <w:proofErr w:type="spellStart"/>
      <w:r w:rsidRPr="00C049C0">
        <w:rPr>
          <w:sz w:val="28"/>
          <w:szCs w:val="28"/>
        </w:rPr>
        <w:t>encrypt_rail_fence</w:t>
      </w:r>
      <w:proofErr w:type="spellEnd"/>
      <w:r w:rsidRPr="00C049C0">
        <w:rPr>
          <w:sz w:val="28"/>
          <w:szCs w:val="28"/>
        </w:rPr>
        <w:t>(</w:t>
      </w:r>
      <w:proofErr w:type="spellStart"/>
      <w:r w:rsidRPr="00C049C0">
        <w:rPr>
          <w:sz w:val="28"/>
          <w:szCs w:val="28"/>
        </w:rPr>
        <w:t>plain_text</w:t>
      </w:r>
      <w:proofErr w:type="spellEnd"/>
      <w:r w:rsidRPr="00C049C0">
        <w:rPr>
          <w:sz w:val="28"/>
          <w:szCs w:val="28"/>
        </w:rPr>
        <w:t>, key)</w:t>
      </w:r>
    </w:p>
    <w:p w14:paraId="7BC9B34C" w14:textId="77777777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print(</w:t>
      </w:r>
      <w:proofErr w:type="spellStart"/>
      <w:r w:rsidRPr="00C049C0">
        <w:rPr>
          <w:sz w:val="28"/>
          <w:szCs w:val="28"/>
        </w:rPr>
        <w:t>f"Encrypted</w:t>
      </w:r>
      <w:proofErr w:type="spellEnd"/>
      <w:r w:rsidRPr="00C049C0">
        <w:rPr>
          <w:sz w:val="28"/>
          <w:szCs w:val="28"/>
        </w:rPr>
        <w:t xml:space="preserve"> Text: {</w:t>
      </w:r>
      <w:proofErr w:type="spellStart"/>
      <w:r w:rsidRPr="00C049C0">
        <w:rPr>
          <w:sz w:val="28"/>
          <w:szCs w:val="28"/>
        </w:rPr>
        <w:t>cipher_text</w:t>
      </w:r>
      <w:proofErr w:type="spellEnd"/>
      <w:r w:rsidRPr="00C049C0">
        <w:rPr>
          <w:sz w:val="28"/>
          <w:szCs w:val="28"/>
        </w:rPr>
        <w:t>}")</w:t>
      </w:r>
    </w:p>
    <w:p w14:paraId="03F07827" w14:textId="77777777" w:rsidR="00C049C0" w:rsidRPr="00C049C0" w:rsidRDefault="00C049C0" w:rsidP="00C049C0">
      <w:pPr>
        <w:pStyle w:val="ListParagraph"/>
        <w:rPr>
          <w:sz w:val="28"/>
          <w:szCs w:val="28"/>
        </w:rPr>
      </w:pPr>
    </w:p>
    <w:p w14:paraId="3B3E284A" w14:textId="77777777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# Decrypt the cipher text</w:t>
      </w:r>
    </w:p>
    <w:p w14:paraId="5A9C7A98" w14:textId="77777777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 w:rsidRPr="00C049C0">
        <w:rPr>
          <w:sz w:val="28"/>
          <w:szCs w:val="28"/>
        </w:rPr>
        <w:t>decrypted_text</w:t>
      </w:r>
      <w:proofErr w:type="spellEnd"/>
      <w:r w:rsidRPr="00C049C0">
        <w:rPr>
          <w:sz w:val="28"/>
          <w:szCs w:val="28"/>
        </w:rPr>
        <w:t xml:space="preserve"> = </w:t>
      </w:r>
      <w:proofErr w:type="spellStart"/>
      <w:r w:rsidRPr="00C049C0">
        <w:rPr>
          <w:sz w:val="28"/>
          <w:szCs w:val="28"/>
        </w:rPr>
        <w:t>decrypt_rail_fence</w:t>
      </w:r>
      <w:proofErr w:type="spellEnd"/>
      <w:r w:rsidRPr="00C049C0">
        <w:rPr>
          <w:sz w:val="28"/>
          <w:szCs w:val="28"/>
        </w:rPr>
        <w:t>(</w:t>
      </w:r>
      <w:proofErr w:type="spellStart"/>
      <w:r w:rsidRPr="00C049C0">
        <w:rPr>
          <w:sz w:val="28"/>
          <w:szCs w:val="28"/>
        </w:rPr>
        <w:t>cipher_text</w:t>
      </w:r>
      <w:proofErr w:type="spellEnd"/>
      <w:r w:rsidRPr="00C049C0">
        <w:rPr>
          <w:sz w:val="28"/>
          <w:szCs w:val="28"/>
        </w:rPr>
        <w:t>, key)</w:t>
      </w:r>
    </w:p>
    <w:p w14:paraId="1F2957BD" w14:textId="4017FFA5" w:rsid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print(</w:t>
      </w:r>
      <w:proofErr w:type="spellStart"/>
      <w:r w:rsidRPr="00C049C0">
        <w:rPr>
          <w:sz w:val="28"/>
          <w:szCs w:val="28"/>
        </w:rPr>
        <w:t>f"Decrypted</w:t>
      </w:r>
      <w:proofErr w:type="spellEnd"/>
      <w:r w:rsidRPr="00C049C0">
        <w:rPr>
          <w:sz w:val="28"/>
          <w:szCs w:val="28"/>
        </w:rPr>
        <w:t xml:space="preserve"> Text: {</w:t>
      </w:r>
      <w:proofErr w:type="spellStart"/>
      <w:r w:rsidRPr="00C049C0">
        <w:rPr>
          <w:sz w:val="28"/>
          <w:szCs w:val="28"/>
        </w:rPr>
        <w:t>decrypted_text</w:t>
      </w:r>
      <w:proofErr w:type="spellEnd"/>
      <w:r w:rsidRPr="00C049C0">
        <w:rPr>
          <w:sz w:val="28"/>
          <w:szCs w:val="28"/>
        </w:rPr>
        <w:t>}")</w:t>
      </w:r>
    </w:p>
    <w:p w14:paraId="16F485C9" w14:textId="77777777" w:rsidR="003B54CD" w:rsidRDefault="003B54CD" w:rsidP="003B54CD">
      <w:pPr>
        <w:rPr>
          <w:sz w:val="28"/>
          <w:szCs w:val="28"/>
        </w:rPr>
      </w:pPr>
    </w:p>
    <w:p w14:paraId="06F0390F" w14:textId="77777777" w:rsidR="003B54CD" w:rsidRDefault="003B54CD" w:rsidP="003B54CD">
      <w:pPr>
        <w:rPr>
          <w:sz w:val="28"/>
          <w:szCs w:val="28"/>
        </w:rPr>
      </w:pPr>
    </w:p>
    <w:p w14:paraId="790E59DB" w14:textId="77777777" w:rsidR="003B54CD" w:rsidRDefault="003B54CD" w:rsidP="003B54CD">
      <w:pPr>
        <w:rPr>
          <w:sz w:val="28"/>
          <w:szCs w:val="28"/>
        </w:rPr>
      </w:pPr>
    </w:p>
    <w:p w14:paraId="51D0E3F7" w14:textId="77777777" w:rsidR="003B54CD" w:rsidRDefault="003B54CD" w:rsidP="003B54CD">
      <w:pPr>
        <w:rPr>
          <w:sz w:val="28"/>
          <w:szCs w:val="28"/>
        </w:rPr>
      </w:pPr>
    </w:p>
    <w:p w14:paraId="383C2D75" w14:textId="77777777" w:rsidR="003B54CD" w:rsidRDefault="003B54CD" w:rsidP="003B54CD">
      <w:pPr>
        <w:rPr>
          <w:sz w:val="28"/>
          <w:szCs w:val="28"/>
        </w:rPr>
      </w:pPr>
    </w:p>
    <w:p w14:paraId="2DA3D0E2" w14:textId="06C3F995" w:rsidR="003B54CD" w:rsidRDefault="003B54CD" w:rsidP="003B54CD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6EE04062" w14:textId="77777777" w:rsidR="003B54CD" w:rsidRDefault="003B54CD" w:rsidP="003B54CD">
      <w:pPr>
        <w:rPr>
          <w:sz w:val="32"/>
          <w:szCs w:val="32"/>
        </w:rPr>
      </w:pPr>
    </w:p>
    <w:p w14:paraId="6D5B6572" w14:textId="77777777" w:rsidR="003B54CD" w:rsidRDefault="003B54CD" w:rsidP="003B54CD">
      <w:pPr>
        <w:rPr>
          <w:sz w:val="32"/>
          <w:szCs w:val="32"/>
        </w:rPr>
      </w:pPr>
    </w:p>
    <w:p w14:paraId="1B3627BC" w14:textId="77777777" w:rsidR="003B54CD" w:rsidRDefault="003B54CD" w:rsidP="003B54CD">
      <w:pPr>
        <w:rPr>
          <w:sz w:val="32"/>
          <w:szCs w:val="32"/>
        </w:rPr>
      </w:pPr>
    </w:p>
    <w:p w14:paraId="7D9226E6" w14:textId="77777777" w:rsidR="003B54CD" w:rsidRDefault="003B54CD" w:rsidP="003B54CD">
      <w:pPr>
        <w:rPr>
          <w:sz w:val="32"/>
          <w:szCs w:val="32"/>
        </w:rPr>
      </w:pPr>
    </w:p>
    <w:p w14:paraId="5BD4F832" w14:textId="77777777" w:rsidR="003B54CD" w:rsidRDefault="003B54CD" w:rsidP="003B54CD">
      <w:pPr>
        <w:rPr>
          <w:sz w:val="32"/>
          <w:szCs w:val="32"/>
        </w:rPr>
      </w:pPr>
    </w:p>
    <w:p w14:paraId="5465214F" w14:textId="77777777" w:rsidR="003B54CD" w:rsidRDefault="003B54CD" w:rsidP="003B54CD">
      <w:pPr>
        <w:rPr>
          <w:sz w:val="32"/>
          <w:szCs w:val="32"/>
        </w:rPr>
      </w:pPr>
    </w:p>
    <w:p w14:paraId="2B4D7E2A" w14:textId="5EB9625C" w:rsidR="003B54CD" w:rsidRDefault="003B54CD" w:rsidP="003B54CD">
      <w:pPr>
        <w:rPr>
          <w:sz w:val="32"/>
          <w:szCs w:val="32"/>
        </w:rPr>
      </w:pPr>
      <w:r w:rsidRPr="003B54CD">
        <w:rPr>
          <w:noProof/>
          <w:sz w:val="32"/>
          <w:szCs w:val="32"/>
        </w:rPr>
        <w:lastRenderedPageBreak/>
        <w:drawing>
          <wp:inline distT="0" distB="0" distL="0" distR="0" wp14:anchorId="08FF58B0" wp14:editId="4B629ECB">
            <wp:extent cx="6858000" cy="3663315"/>
            <wp:effectExtent l="0" t="0" r="0" b="0"/>
            <wp:docPr id="159911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113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1731" w14:textId="77777777" w:rsidR="003B54CD" w:rsidRDefault="003B54CD" w:rsidP="003B54CD">
      <w:pPr>
        <w:rPr>
          <w:sz w:val="32"/>
          <w:szCs w:val="32"/>
        </w:rPr>
      </w:pPr>
    </w:p>
    <w:p w14:paraId="5560A2AC" w14:textId="0947B29E" w:rsidR="003B54CD" w:rsidRDefault="003B54CD" w:rsidP="003B54CD">
      <w:pPr>
        <w:rPr>
          <w:sz w:val="32"/>
          <w:szCs w:val="32"/>
        </w:rPr>
      </w:pPr>
      <w:r>
        <w:rPr>
          <w:sz w:val="32"/>
          <w:szCs w:val="32"/>
        </w:rPr>
        <w:t xml:space="preserve">Q3. </w:t>
      </w:r>
      <w:r w:rsidRPr="003B54CD">
        <w:rPr>
          <w:sz w:val="32"/>
          <w:szCs w:val="32"/>
        </w:rPr>
        <w:t>Write a Python program that defines a function and takes a password string as input and</w:t>
      </w:r>
      <w:r>
        <w:rPr>
          <w:sz w:val="32"/>
          <w:szCs w:val="32"/>
        </w:rPr>
        <w:t xml:space="preserve"> </w:t>
      </w:r>
      <w:r w:rsidRPr="003B54CD">
        <w:rPr>
          <w:sz w:val="32"/>
          <w:szCs w:val="32"/>
        </w:rPr>
        <w:t>returns its SHA-256 hashed representation as a hexadecimal string.</w:t>
      </w:r>
    </w:p>
    <w:p w14:paraId="66314453" w14:textId="77777777" w:rsidR="003B54CD" w:rsidRDefault="003B54CD" w:rsidP="003B54CD">
      <w:pPr>
        <w:rPr>
          <w:sz w:val="32"/>
          <w:szCs w:val="32"/>
        </w:rPr>
      </w:pPr>
    </w:p>
    <w:p w14:paraId="2BCDCD53" w14:textId="77777777" w:rsidR="003B54CD" w:rsidRPr="003B54CD" w:rsidRDefault="003B54CD" w:rsidP="003B54CD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B54CD">
        <w:rPr>
          <w:sz w:val="28"/>
          <w:szCs w:val="28"/>
        </w:rPr>
        <w:t xml:space="preserve">import </w:t>
      </w:r>
      <w:proofErr w:type="spellStart"/>
      <w:r w:rsidRPr="003B54CD">
        <w:rPr>
          <w:sz w:val="28"/>
          <w:szCs w:val="28"/>
        </w:rPr>
        <w:t>hashlib</w:t>
      </w:r>
      <w:proofErr w:type="spellEnd"/>
    </w:p>
    <w:p w14:paraId="114AB402" w14:textId="77777777" w:rsidR="003B54CD" w:rsidRPr="003B54CD" w:rsidRDefault="003B54CD" w:rsidP="003B54CD">
      <w:pPr>
        <w:rPr>
          <w:sz w:val="28"/>
          <w:szCs w:val="28"/>
        </w:rPr>
      </w:pPr>
    </w:p>
    <w:p w14:paraId="79E875CF" w14:textId="77777777" w:rsidR="003B54CD" w:rsidRPr="003B54CD" w:rsidRDefault="003B54CD" w:rsidP="003B54CD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 w:rsidRPr="003B54CD">
        <w:rPr>
          <w:sz w:val="28"/>
          <w:szCs w:val="28"/>
        </w:rPr>
        <w:t>def</w:t>
      </w:r>
      <w:proofErr w:type="spellEnd"/>
      <w:r w:rsidRPr="003B54CD">
        <w:rPr>
          <w:sz w:val="28"/>
          <w:szCs w:val="28"/>
        </w:rPr>
        <w:t xml:space="preserve"> </w:t>
      </w:r>
      <w:proofErr w:type="spellStart"/>
      <w:r w:rsidRPr="003B54CD">
        <w:rPr>
          <w:sz w:val="28"/>
          <w:szCs w:val="28"/>
        </w:rPr>
        <w:t>hash_password</w:t>
      </w:r>
      <w:proofErr w:type="spellEnd"/>
      <w:r w:rsidRPr="003B54CD">
        <w:rPr>
          <w:sz w:val="28"/>
          <w:szCs w:val="28"/>
        </w:rPr>
        <w:t>(password):</w:t>
      </w:r>
    </w:p>
    <w:p w14:paraId="65FC722B" w14:textId="62481ED0" w:rsidR="003B54CD" w:rsidRPr="003B54CD" w:rsidRDefault="003B54CD" w:rsidP="003B54CD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B54CD">
        <w:rPr>
          <w:sz w:val="28"/>
          <w:szCs w:val="28"/>
        </w:rPr>
        <w:t>"""</w:t>
      </w:r>
    </w:p>
    <w:p w14:paraId="20B4D216" w14:textId="1F928ECB" w:rsidR="003B54CD" w:rsidRPr="003B54CD" w:rsidRDefault="003B54CD" w:rsidP="003B54CD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B54CD">
        <w:rPr>
          <w:sz w:val="28"/>
          <w:szCs w:val="28"/>
        </w:rPr>
        <w:t>Hashes the input password using SHA-256 and returns its hexadecimal representation.</w:t>
      </w:r>
    </w:p>
    <w:p w14:paraId="53EC5023" w14:textId="69C268C9" w:rsidR="003B54CD" w:rsidRPr="003B54CD" w:rsidRDefault="003B54CD" w:rsidP="003B54CD">
      <w:pPr>
        <w:ind w:firstLine="270"/>
        <w:rPr>
          <w:sz w:val="28"/>
          <w:szCs w:val="28"/>
        </w:rPr>
      </w:pPr>
    </w:p>
    <w:p w14:paraId="2BCB26C2" w14:textId="623AD77C" w:rsidR="003B54CD" w:rsidRPr="003B54CD" w:rsidRDefault="003B54CD" w:rsidP="003B54CD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 w:rsidRPr="003B54CD">
        <w:rPr>
          <w:sz w:val="28"/>
          <w:szCs w:val="28"/>
        </w:rPr>
        <w:t>Args</w:t>
      </w:r>
      <w:proofErr w:type="spellEnd"/>
      <w:r w:rsidRPr="003B54CD">
        <w:rPr>
          <w:sz w:val="28"/>
          <w:szCs w:val="28"/>
        </w:rPr>
        <w:t>:</w:t>
      </w:r>
    </w:p>
    <w:p w14:paraId="2B9AA45D" w14:textId="40C3E23B" w:rsidR="003B54CD" w:rsidRPr="003B54CD" w:rsidRDefault="003B54CD" w:rsidP="003B54CD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B54CD">
        <w:rPr>
          <w:sz w:val="28"/>
          <w:szCs w:val="28"/>
        </w:rPr>
        <w:t>password (</w:t>
      </w:r>
      <w:proofErr w:type="spellStart"/>
      <w:r w:rsidRPr="003B54CD">
        <w:rPr>
          <w:sz w:val="28"/>
          <w:szCs w:val="28"/>
        </w:rPr>
        <w:t>str</w:t>
      </w:r>
      <w:proofErr w:type="spellEnd"/>
      <w:r w:rsidRPr="003B54CD">
        <w:rPr>
          <w:sz w:val="28"/>
          <w:szCs w:val="28"/>
        </w:rPr>
        <w:t>): The password string to hash.</w:t>
      </w:r>
    </w:p>
    <w:p w14:paraId="66A04CFD" w14:textId="5DB50A6E" w:rsidR="003B54CD" w:rsidRPr="003B54CD" w:rsidRDefault="003B54CD" w:rsidP="003B54CD">
      <w:pPr>
        <w:ind w:firstLine="270"/>
        <w:rPr>
          <w:sz w:val="28"/>
          <w:szCs w:val="28"/>
        </w:rPr>
      </w:pPr>
    </w:p>
    <w:p w14:paraId="2EB67182" w14:textId="055E183F" w:rsidR="003B54CD" w:rsidRPr="003B54CD" w:rsidRDefault="003B54CD" w:rsidP="003B54CD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B54CD">
        <w:rPr>
          <w:sz w:val="28"/>
          <w:szCs w:val="28"/>
        </w:rPr>
        <w:t>Returns:</w:t>
      </w:r>
    </w:p>
    <w:p w14:paraId="282D5BC6" w14:textId="7B213FEC" w:rsidR="003B54CD" w:rsidRPr="003B54CD" w:rsidRDefault="003B54CD" w:rsidP="003B54CD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 w:rsidRPr="003B54CD">
        <w:rPr>
          <w:sz w:val="28"/>
          <w:szCs w:val="28"/>
        </w:rPr>
        <w:t>str</w:t>
      </w:r>
      <w:proofErr w:type="spellEnd"/>
      <w:r w:rsidRPr="003B54CD">
        <w:rPr>
          <w:sz w:val="28"/>
          <w:szCs w:val="28"/>
        </w:rPr>
        <w:t>: SHA-256 hashed representation of the password.</w:t>
      </w:r>
    </w:p>
    <w:p w14:paraId="6F2682B5" w14:textId="0EC1238C" w:rsidR="003B54CD" w:rsidRPr="003B54CD" w:rsidRDefault="003B54CD" w:rsidP="003B54CD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B54CD">
        <w:rPr>
          <w:sz w:val="28"/>
          <w:szCs w:val="28"/>
        </w:rPr>
        <w:t>"""</w:t>
      </w:r>
    </w:p>
    <w:p w14:paraId="33715A68" w14:textId="4C226C3A" w:rsidR="003B54CD" w:rsidRPr="003B54CD" w:rsidRDefault="003B54CD" w:rsidP="003B54CD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B54CD">
        <w:rPr>
          <w:sz w:val="28"/>
          <w:szCs w:val="28"/>
        </w:rPr>
        <w:t># Encode the password to bytes</w:t>
      </w:r>
    </w:p>
    <w:p w14:paraId="1EA61CFA" w14:textId="33441144" w:rsidR="003B54CD" w:rsidRPr="003B54CD" w:rsidRDefault="003B54CD" w:rsidP="003B54CD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 w:rsidRPr="003B54CD">
        <w:rPr>
          <w:sz w:val="28"/>
          <w:szCs w:val="28"/>
        </w:rPr>
        <w:t>password_bytes</w:t>
      </w:r>
      <w:proofErr w:type="spellEnd"/>
      <w:r w:rsidRPr="003B54CD">
        <w:rPr>
          <w:sz w:val="28"/>
          <w:szCs w:val="28"/>
        </w:rPr>
        <w:t xml:space="preserve"> = </w:t>
      </w:r>
      <w:proofErr w:type="spellStart"/>
      <w:r w:rsidRPr="003B54CD">
        <w:rPr>
          <w:sz w:val="28"/>
          <w:szCs w:val="28"/>
        </w:rPr>
        <w:t>password.encode</w:t>
      </w:r>
      <w:proofErr w:type="spellEnd"/>
      <w:r w:rsidRPr="003B54CD">
        <w:rPr>
          <w:sz w:val="28"/>
          <w:szCs w:val="28"/>
        </w:rPr>
        <w:t>('utf-8')</w:t>
      </w:r>
    </w:p>
    <w:p w14:paraId="65B26A73" w14:textId="72E420DB" w:rsidR="003B54CD" w:rsidRPr="003B54CD" w:rsidRDefault="003B54CD" w:rsidP="003B54CD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B54CD">
        <w:rPr>
          <w:sz w:val="28"/>
          <w:szCs w:val="28"/>
        </w:rPr>
        <w:t># Create a SHA-256 hash object</w:t>
      </w:r>
    </w:p>
    <w:p w14:paraId="08AAB07F" w14:textId="056A1AF6" w:rsidR="003B54CD" w:rsidRPr="003B54CD" w:rsidRDefault="003B54CD" w:rsidP="003B54CD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B54CD">
        <w:rPr>
          <w:sz w:val="28"/>
          <w:szCs w:val="28"/>
        </w:rPr>
        <w:t>sha256_hash = hashlib.sha256(</w:t>
      </w:r>
      <w:proofErr w:type="spellStart"/>
      <w:r w:rsidRPr="003B54CD">
        <w:rPr>
          <w:sz w:val="28"/>
          <w:szCs w:val="28"/>
        </w:rPr>
        <w:t>password_bytes</w:t>
      </w:r>
      <w:proofErr w:type="spellEnd"/>
      <w:r w:rsidRPr="003B54CD">
        <w:rPr>
          <w:sz w:val="28"/>
          <w:szCs w:val="28"/>
        </w:rPr>
        <w:t>)</w:t>
      </w:r>
    </w:p>
    <w:p w14:paraId="1741AF23" w14:textId="01BAC88D" w:rsidR="003B54CD" w:rsidRPr="003B54CD" w:rsidRDefault="003B54CD" w:rsidP="003B54CD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B54CD">
        <w:rPr>
          <w:sz w:val="28"/>
          <w:szCs w:val="28"/>
        </w:rPr>
        <w:t># Return the hexadecimal digest</w:t>
      </w:r>
    </w:p>
    <w:p w14:paraId="4DE891A1" w14:textId="255D63AC" w:rsidR="003B54CD" w:rsidRPr="003B54CD" w:rsidRDefault="003B54CD" w:rsidP="003B54CD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B54CD">
        <w:rPr>
          <w:sz w:val="28"/>
          <w:szCs w:val="28"/>
        </w:rPr>
        <w:t>return sha256_hash.hexdigest()</w:t>
      </w:r>
    </w:p>
    <w:p w14:paraId="6E27A501" w14:textId="77777777" w:rsidR="003B54CD" w:rsidRPr="003B54CD" w:rsidRDefault="003B54CD" w:rsidP="003B54CD">
      <w:pPr>
        <w:rPr>
          <w:sz w:val="28"/>
          <w:szCs w:val="28"/>
        </w:rPr>
      </w:pPr>
    </w:p>
    <w:p w14:paraId="01F1F733" w14:textId="77777777" w:rsidR="003B54CD" w:rsidRPr="003B54CD" w:rsidRDefault="003B54CD" w:rsidP="003B54CD">
      <w:pPr>
        <w:rPr>
          <w:sz w:val="28"/>
          <w:szCs w:val="28"/>
        </w:rPr>
      </w:pPr>
    </w:p>
    <w:p w14:paraId="3AA51F4B" w14:textId="77777777" w:rsidR="003B54CD" w:rsidRPr="003B54CD" w:rsidRDefault="003B54CD" w:rsidP="003B54CD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B54CD">
        <w:rPr>
          <w:sz w:val="28"/>
          <w:szCs w:val="28"/>
        </w:rPr>
        <w:lastRenderedPageBreak/>
        <w:t># Input from the user</w:t>
      </w:r>
    </w:p>
    <w:p w14:paraId="6BAE49D3" w14:textId="77777777" w:rsidR="003B54CD" w:rsidRPr="003B54CD" w:rsidRDefault="003B54CD" w:rsidP="003B54CD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 w:rsidRPr="003B54CD">
        <w:rPr>
          <w:sz w:val="28"/>
          <w:szCs w:val="28"/>
        </w:rPr>
        <w:t>user_password</w:t>
      </w:r>
      <w:proofErr w:type="spellEnd"/>
      <w:r w:rsidRPr="003B54CD">
        <w:rPr>
          <w:sz w:val="28"/>
          <w:szCs w:val="28"/>
        </w:rPr>
        <w:t xml:space="preserve"> = input("Enter your password: ")</w:t>
      </w:r>
    </w:p>
    <w:p w14:paraId="185322BC" w14:textId="77777777" w:rsidR="003B54CD" w:rsidRPr="003B54CD" w:rsidRDefault="003B54CD" w:rsidP="003B54CD">
      <w:pPr>
        <w:rPr>
          <w:sz w:val="28"/>
          <w:szCs w:val="28"/>
        </w:rPr>
      </w:pPr>
    </w:p>
    <w:p w14:paraId="48683C2C" w14:textId="77777777" w:rsidR="003B54CD" w:rsidRPr="003B54CD" w:rsidRDefault="003B54CD" w:rsidP="003B54CD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B54CD">
        <w:rPr>
          <w:sz w:val="28"/>
          <w:szCs w:val="28"/>
        </w:rPr>
        <w:t># Hash the password</w:t>
      </w:r>
    </w:p>
    <w:p w14:paraId="61D92E76" w14:textId="77777777" w:rsidR="003B54CD" w:rsidRPr="003B54CD" w:rsidRDefault="003B54CD" w:rsidP="003B54CD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 w:rsidRPr="003B54CD">
        <w:rPr>
          <w:sz w:val="28"/>
          <w:szCs w:val="28"/>
        </w:rPr>
        <w:t>hashed_password</w:t>
      </w:r>
      <w:proofErr w:type="spellEnd"/>
      <w:r w:rsidRPr="003B54CD">
        <w:rPr>
          <w:sz w:val="28"/>
          <w:szCs w:val="28"/>
        </w:rPr>
        <w:t xml:space="preserve"> = </w:t>
      </w:r>
      <w:proofErr w:type="spellStart"/>
      <w:r w:rsidRPr="003B54CD">
        <w:rPr>
          <w:sz w:val="28"/>
          <w:szCs w:val="28"/>
        </w:rPr>
        <w:t>hash_password</w:t>
      </w:r>
      <w:proofErr w:type="spellEnd"/>
      <w:r w:rsidRPr="003B54CD">
        <w:rPr>
          <w:sz w:val="28"/>
          <w:szCs w:val="28"/>
        </w:rPr>
        <w:t>(</w:t>
      </w:r>
      <w:proofErr w:type="spellStart"/>
      <w:r w:rsidRPr="003B54CD">
        <w:rPr>
          <w:sz w:val="28"/>
          <w:szCs w:val="28"/>
        </w:rPr>
        <w:t>user_password</w:t>
      </w:r>
      <w:proofErr w:type="spellEnd"/>
      <w:r w:rsidRPr="003B54CD">
        <w:rPr>
          <w:sz w:val="28"/>
          <w:szCs w:val="28"/>
        </w:rPr>
        <w:t>)</w:t>
      </w:r>
    </w:p>
    <w:p w14:paraId="63D853D6" w14:textId="77777777" w:rsidR="003B54CD" w:rsidRPr="003B54CD" w:rsidRDefault="003B54CD" w:rsidP="003B54CD">
      <w:pPr>
        <w:rPr>
          <w:sz w:val="28"/>
          <w:szCs w:val="28"/>
        </w:rPr>
      </w:pPr>
    </w:p>
    <w:p w14:paraId="7D1512F4" w14:textId="77777777" w:rsidR="003B54CD" w:rsidRPr="003B54CD" w:rsidRDefault="003B54CD" w:rsidP="003B54CD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B54CD">
        <w:rPr>
          <w:sz w:val="28"/>
          <w:szCs w:val="28"/>
        </w:rPr>
        <w:t># Display the hashed password</w:t>
      </w:r>
    </w:p>
    <w:p w14:paraId="10C3B547" w14:textId="2C850F28" w:rsidR="003B54CD" w:rsidRDefault="003B54CD" w:rsidP="003B54CD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B54CD">
        <w:rPr>
          <w:sz w:val="28"/>
          <w:szCs w:val="28"/>
        </w:rPr>
        <w:t xml:space="preserve">print("SHA-256 Hashed Password:", </w:t>
      </w:r>
      <w:proofErr w:type="spellStart"/>
      <w:r w:rsidRPr="003B54CD">
        <w:rPr>
          <w:sz w:val="28"/>
          <w:szCs w:val="28"/>
        </w:rPr>
        <w:t>hashed_password</w:t>
      </w:r>
      <w:proofErr w:type="spellEnd"/>
      <w:r w:rsidRPr="003B54CD">
        <w:rPr>
          <w:sz w:val="28"/>
          <w:szCs w:val="28"/>
        </w:rPr>
        <w:t>)</w:t>
      </w:r>
    </w:p>
    <w:p w14:paraId="705B654A" w14:textId="77777777" w:rsidR="003B54CD" w:rsidRDefault="003B54CD" w:rsidP="003B54CD">
      <w:pPr>
        <w:rPr>
          <w:sz w:val="28"/>
          <w:szCs w:val="28"/>
        </w:rPr>
      </w:pPr>
    </w:p>
    <w:p w14:paraId="5200D34A" w14:textId="6E091174" w:rsidR="003B54CD" w:rsidRDefault="003B54CD" w:rsidP="003B54CD">
      <w:pPr>
        <w:rPr>
          <w:sz w:val="32"/>
          <w:szCs w:val="28"/>
        </w:rPr>
      </w:pPr>
      <w:r>
        <w:rPr>
          <w:sz w:val="32"/>
          <w:szCs w:val="28"/>
        </w:rPr>
        <w:t>Output:</w:t>
      </w:r>
    </w:p>
    <w:p w14:paraId="3B0DAF4E" w14:textId="77777777" w:rsidR="003B54CD" w:rsidRDefault="003B54CD" w:rsidP="003B54CD">
      <w:pPr>
        <w:rPr>
          <w:sz w:val="32"/>
          <w:szCs w:val="28"/>
        </w:rPr>
      </w:pPr>
    </w:p>
    <w:p w14:paraId="00E2B499" w14:textId="528569B8" w:rsidR="003B54CD" w:rsidRDefault="003B54CD" w:rsidP="003B54CD">
      <w:pPr>
        <w:rPr>
          <w:sz w:val="32"/>
          <w:szCs w:val="28"/>
        </w:rPr>
      </w:pPr>
      <w:r w:rsidRPr="003B54CD">
        <w:rPr>
          <w:noProof/>
          <w:sz w:val="32"/>
          <w:szCs w:val="28"/>
        </w:rPr>
        <w:drawing>
          <wp:inline distT="0" distB="0" distL="0" distR="0" wp14:anchorId="6335A6A9" wp14:editId="26DC545B">
            <wp:extent cx="6858000" cy="4758690"/>
            <wp:effectExtent l="0" t="0" r="0" b="3810"/>
            <wp:docPr id="874947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9475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8230" w14:textId="77777777" w:rsidR="003B54CD" w:rsidRDefault="003B54CD" w:rsidP="003B54CD">
      <w:pPr>
        <w:rPr>
          <w:sz w:val="32"/>
          <w:szCs w:val="28"/>
        </w:rPr>
      </w:pPr>
    </w:p>
    <w:p w14:paraId="4C9CB842" w14:textId="0BD54664" w:rsidR="00523AAD" w:rsidRPr="00523AAD" w:rsidRDefault="003B54CD" w:rsidP="00523AAD">
      <w:pPr>
        <w:rPr>
          <w:sz w:val="32"/>
          <w:szCs w:val="28"/>
        </w:rPr>
      </w:pPr>
      <w:r>
        <w:rPr>
          <w:sz w:val="32"/>
          <w:szCs w:val="28"/>
        </w:rPr>
        <w:t xml:space="preserve">Q4. </w:t>
      </w:r>
      <w:r w:rsidR="00523AAD" w:rsidRPr="00523AAD">
        <w:rPr>
          <w:sz w:val="32"/>
          <w:szCs w:val="28"/>
        </w:rPr>
        <w:t>Write a Python program that reads a file containing a list of usernames and passwords, one</w:t>
      </w:r>
      <w:r w:rsidR="00523AAD">
        <w:rPr>
          <w:sz w:val="32"/>
          <w:szCs w:val="28"/>
        </w:rPr>
        <w:t xml:space="preserve"> </w:t>
      </w:r>
      <w:r w:rsidR="00523AAD" w:rsidRPr="00523AAD">
        <w:rPr>
          <w:sz w:val="32"/>
          <w:szCs w:val="28"/>
        </w:rPr>
        <w:t>pair per line (separated by a comma). It checks each password to see if it has been leaked in a</w:t>
      </w:r>
      <w:r w:rsidR="00523AAD">
        <w:rPr>
          <w:sz w:val="32"/>
          <w:szCs w:val="28"/>
        </w:rPr>
        <w:t xml:space="preserve"> </w:t>
      </w:r>
      <w:r w:rsidR="00523AAD" w:rsidRPr="00523AAD">
        <w:rPr>
          <w:sz w:val="32"/>
          <w:szCs w:val="28"/>
        </w:rPr>
        <w:t>data breach. You can use the &amp;</w:t>
      </w:r>
      <w:proofErr w:type="spellStart"/>
      <w:r w:rsidR="00523AAD" w:rsidRPr="00523AAD">
        <w:rPr>
          <w:sz w:val="32"/>
          <w:szCs w:val="28"/>
        </w:rPr>
        <w:t>quot;Have</w:t>
      </w:r>
      <w:proofErr w:type="spellEnd"/>
      <w:r w:rsidR="00523AAD" w:rsidRPr="00523AAD">
        <w:rPr>
          <w:sz w:val="32"/>
          <w:szCs w:val="28"/>
        </w:rPr>
        <w:t xml:space="preserve"> I Been </w:t>
      </w:r>
      <w:proofErr w:type="spellStart"/>
      <w:r w:rsidR="00523AAD" w:rsidRPr="00523AAD">
        <w:rPr>
          <w:sz w:val="32"/>
          <w:szCs w:val="28"/>
        </w:rPr>
        <w:t>Pwned&amp;quot</w:t>
      </w:r>
      <w:proofErr w:type="spellEnd"/>
      <w:r w:rsidR="00523AAD" w:rsidRPr="00523AAD">
        <w:rPr>
          <w:sz w:val="32"/>
          <w:szCs w:val="28"/>
        </w:rPr>
        <w:t>; API</w:t>
      </w:r>
    </w:p>
    <w:p w14:paraId="2BFE58D5" w14:textId="3355A01F" w:rsidR="003B54CD" w:rsidRDefault="00523AAD" w:rsidP="00523AAD">
      <w:pPr>
        <w:rPr>
          <w:sz w:val="32"/>
          <w:szCs w:val="28"/>
        </w:rPr>
      </w:pPr>
      <w:r w:rsidRPr="00523AAD">
        <w:rPr>
          <w:sz w:val="32"/>
          <w:szCs w:val="28"/>
        </w:rPr>
        <w:t>(https://haveibeenpwned.com/API/v3) to check if a password has been leaked.</w:t>
      </w:r>
    </w:p>
    <w:p w14:paraId="09A6B5E4" w14:textId="77777777" w:rsidR="00523AAD" w:rsidRDefault="00523AAD" w:rsidP="00523AAD">
      <w:pPr>
        <w:rPr>
          <w:sz w:val="32"/>
          <w:szCs w:val="28"/>
        </w:rPr>
      </w:pPr>
    </w:p>
    <w:p w14:paraId="227B864E" w14:textId="77777777" w:rsidR="00523AAD" w:rsidRDefault="00523AAD" w:rsidP="00523AAD">
      <w:pPr>
        <w:rPr>
          <w:sz w:val="32"/>
          <w:szCs w:val="28"/>
        </w:rPr>
      </w:pPr>
    </w:p>
    <w:p w14:paraId="506FE62D" w14:textId="77777777" w:rsidR="00523AAD" w:rsidRPr="00523AAD" w:rsidRDefault="00523AAD" w:rsidP="00523AAD">
      <w:pPr>
        <w:rPr>
          <w:sz w:val="28"/>
          <w:szCs w:val="28"/>
        </w:rPr>
      </w:pPr>
      <w:r w:rsidRPr="00523AAD">
        <w:rPr>
          <w:sz w:val="28"/>
          <w:szCs w:val="28"/>
        </w:rPr>
        <w:lastRenderedPageBreak/>
        <w:t xml:space="preserve">import </w:t>
      </w:r>
      <w:proofErr w:type="spellStart"/>
      <w:r w:rsidRPr="00523AAD">
        <w:rPr>
          <w:sz w:val="28"/>
          <w:szCs w:val="28"/>
        </w:rPr>
        <w:t>hashlib</w:t>
      </w:r>
      <w:proofErr w:type="spellEnd"/>
    </w:p>
    <w:p w14:paraId="6FDE34DF" w14:textId="77777777" w:rsidR="00523AAD" w:rsidRPr="00523AAD" w:rsidRDefault="00523AAD" w:rsidP="00523AAD">
      <w:pPr>
        <w:rPr>
          <w:sz w:val="28"/>
          <w:szCs w:val="28"/>
        </w:rPr>
      </w:pPr>
      <w:r w:rsidRPr="00523AAD">
        <w:rPr>
          <w:sz w:val="28"/>
          <w:szCs w:val="28"/>
        </w:rPr>
        <w:t>import requests</w:t>
      </w:r>
    </w:p>
    <w:p w14:paraId="3A9F37C3" w14:textId="77777777" w:rsidR="00523AAD" w:rsidRPr="00523AAD" w:rsidRDefault="00523AAD" w:rsidP="00523AAD">
      <w:pPr>
        <w:rPr>
          <w:sz w:val="28"/>
          <w:szCs w:val="28"/>
        </w:rPr>
      </w:pPr>
    </w:p>
    <w:p w14:paraId="092B0B49" w14:textId="77777777" w:rsidR="00523AAD" w:rsidRPr="00523AAD" w:rsidRDefault="00523AAD" w:rsidP="00523AAD">
      <w:pPr>
        <w:rPr>
          <w:sz w:val="28"/>
          <w:szCs w:val="28"/>
        </w:rPr>
      </w:pPr>
      <w:proofErr w:type="spellStart"/>
      <w:r w:rsidRPr="00523AAD">
        <w:rPr>
          <w:sz w:val="28"/>
          <w:szCs w:val="28"/>
        </w:rPr>
        <w:t>def</w:t>
      </w:r>
      <w:proofErr w:type="spellEnd"/>
      <w:r w:rsidRPr="00523AAD">
        <w:rPr>
          <w:sz w:val="28"/>
          <w:szCs w:val="28"/>
        </w:rPr>
        <w:t xml:space="preserve"> </w:t>
      </w:r>
      <w:proofErr w:type="spellStart"/>
      <w:r w:rsidRPr="00523AAD">
        <w:rPr>
          <w:sz w:val="28"/>
          <w:szCs w:val="28"/>
        </w:rPr>
        <w:t>check_pwned_password_free</w:t>
      </w:r>
      <w:proofErr w:type="spellEnd"/>
      <w:r w:rsidRPr="00523AAD">
        <w:rPr>
          <w:sz w:val="28"/>
          <w:szCs w:val="28"/>
        </w:rPr>
        <w:t>(password):</w:t>
      </w:r>
    </w:p>
    <w:p w14:paraId="535CA205" w14:textId="77777777" w:rsidR="00523AAD" w:rsidRPr="00523AAD" w:rsidRDefault="00523AAD" w:rsidP="00523AAD">
      <w:pPr>
        <w:rPr>
          <w:sz w:val="28"/>
          <w:szCs w:val="28"/>
        </w:rPr>
      </w:pPr>
      <w:r w:rsidRPr="00523AAD">
        <w:rPr>
          <w:sz w:val="28"/>
          <w:szCs w:val="28"/>
        </w:rPr>
        <w:t xml:space="preserve">    sha1_hash = hashlib.sha1(</w:t>
      </w:r>
      <w:proofErr w:type="spellStart"/>
      <w:r w:rsidRPr="00523AAD">
        <w:rPr>
          <w:sz w:val="28"/>
          <w:szCs w:val="28"/>
        </w:rPr>
        <w:t>password.encode</w:t>
      </w:r>
      <w:proofErr w:type="spellEnd"/>
      <w:r w:rsidRPr="00523AAD">
        <w:rPr>
          <w:sz w:val="28"/>
          <w:szCs w:val="28"/>
        </w:rPr>
        <w:t>('utf-8')).</w:t>
      </w:r>
      <w:proofErr w:type="spellStart"/>
      <w:r w:rsidRPr="00523AAD">
        <w:rPr>
          <w:sz w:val="28"/>
          <w:szCs w:val="28"/>
        </w:rPr>
        <w:t>hexdigest</w:t>
      </w:r>
      <w:proofErr w:type="spellEnd"/>
      <w:r w:rsidRPr="00523AAD">
        <w:rPr>
          <w:sz w:val="28"/>
          <w:szCs w:val="28"/>
        </w:rPr>
        <w:t>().upper()</w:t>
      </w:r>
    </w:p>
    <w:p w14:paraId="23C083FE" w14:textId="77777777" w:rsidR="00523AAD" w:rsidRPr="00523AAD" w:rsidRDefault="00523AAD" w:rsidP="00523AAD">
      <w:pPr>
        <w:rPr>
          <w:sz w:val="28"/>
          <w:szCs w:val="28"/>
        </w:rPr>
      </w:pPr>
      <w:r w:rsidRPr="00523AAD">
        <w:rPr>
          <w:sz w:val="28"/>
          <w:szCs w:val="28"/>
        </w:rPr>
        <w:t xml:space="preserve">    prefix = sha1_hash[:5]</w:t>
      </w:r>
    </w:p>
    <w:p w14:paraId="2B946983" w14:textId="77777777" w:rsidR="00523AAD" w:rsidRPr="00523AAD" w:rsidRDefault="00523AAD" w:rsidP="00523AAD">
      <w:pPr>
        <w:rPr>
          <w:sz w:val="28"/>
          <w:szCs w:val="28"/>
        </w:rPr>
      </w:pPr>
      <w:r w:rsidRPr="00523AAD">
        <w:rPr>
          <w:sz w:val="28"/>
          <w:szCs w:val="28"/>
        </w:rPr>
        <w:t xml:space="preserve">    suffix = sha1_hash[5:]</w:t>
      </w:r>
    </w:p>
    <w:p w14:paraId="77A08FF1" w14:textId="77777777" w:rsidR="00523AAD" w:rsidRPr="00523AAD" w:rsidRDefault="00523AAD" w:rsidP="00523AAD">
      <w:pPr>
        <w:rPr>
          <w:sz w:val="28"/>
          <w:szCs w:val="28"/>
        </w:rPr>
      </w:pPr>
      <w:r w:rsidRPr="00523AAD">
        <w:rPr>
          <w:sz w:val="28"/>
          <w:szCs w:val="28"/>
        </w:rPr>
        <w:t xml:space="preserve">    </w:t>
      </w:r>
      <w:proofErr w:type="spellStart"/>
      <w:r w:rsidRPr="00523AAD">
        <w:rPr>
          <w:sz w:val="28"/>
          <w:szCs w:val="28"/>
        </w:rPr>
        <w:t>url</w:t>
      </w:r>
      <w:proofErr w:type="spellEnd"/>
      <w:r w:rsidRPr="00523AAD">
        <w:rPr>
          <w:sz w:val="28"/>
          <w:szCs w:val="28"/>
        </w:rPr>
        <w:t xml:space="preserve"> = </w:t>
      </w:r>
      <w:proofErr w:type="spellStart"/>
      <w:r w:rsidRPr="00523AAD">
        <w:rPr>
          <w:sz w:val="28"/>
          <w:szCs w:val="28"/>
        </w:rPr>
        <w:t>f"https</w:t>
      </w:r>
      <w:proofErr w:type="spellEnd"/>
      <w:r w:rsidRPr="00523AAD">
        <w:rPr>
          <w:sz w:val="28"/>
          <w:szCs w:val="28"/>
        </w:rPr>
        <w:t>://api.pwnedpasswords.com/range/{prefix}"</w:t>
      </w:r>
    </w:p>
    <w:p w14:paraId="65BF0A15" w14:textId="77777777" w:rsidR="00523AAD" w:rsidRPr="00523AAD" w:rsidRDefault="00523AAD" w:rsidP="00523AAD">
      <w:pPr>
        <w:rPr>
          <w:sz w:val="28"/>
          <w:szCs w:val="28"/>
        </w:rPr>
      </w:pPr>
      <w:r w:rsidRPr="00523AAD">
        <w:rPr>
          <w:sz w:val="28"/>
          <w:szCs w:val="28"/>
        </w:rPr>
        <w:t xml:space="preserve">    response = </w:t>
      </w:r>
      <w:proofErr w:type="spellStart"/>
      <w:r w:rsidRPr="00523AAD">
        <w:rPr>
          <w:sz w:val="28"/>
          <w:szCs w:val="28"/>
        </w:rPr>
        <w:t>requests.get</w:t>
      </w:r>
      <w:proofErr w:type="spellEnd"/>
      <w:r w:rsidRPr="00523AAD">
        <w:rPr>
          <w:sz w:val="28"/>
          <w:szCs w:val="28"/>
        </w:rPr>
        <w:t>(</w:t>
      </w:r>
      <w:proofErr w:type="spellStart"/>
      <w:r w:rsidRPr="00523AAD">
        <w:rPr>
          <w:sz w:val="28"/>
          <w:szCs w:val="28"/>
        </w:rPr>
        <w:t>url</w:t>
      </w:r>
      <w:proofErr w:type="spellEnd"/>
      <w:r w:rsidRPr="00523AAD">
        <w:rPr>
          <w:sz w:val="28"/>
          <w:szCs w:val="28"/>
        </w:rPr>
        <w:t>)</w:t>
      </w:r>
    </w:p>
    <w:p w14:paraId="6CF2B971" w14:textId="77777777" w:rsidR="00523AAD" w:rsidRPr="00523AAD" w:rsidRDefault="00523AAD" w:rsidP="00523AAD">
      <w:pPr>
        <w:rPr>
          <w:sz w:val="28"/>
          <w:szCs w:val="28"/>
        </w:rPr>
      </w:pPr>
      <w:r w:rsidRPr="00523AAD">
        <w:rPr>
          <w:sz w:val="28"/>
          <w:szCs w:val="28"/>
        </w:rPr>
        <w:t xml:space="preserve">    hashes = </w:t>
      </w:r>
      <w:proofErr w:type="spellStart"/>
      <w:r w:rsidRPr="00523AAD">
        <w:rPr>
          <w:sz w:val="28"/>
          <w:szCs w:val="28"/>
        </w:rPr>
        <w:t>response.text.splitlines</w:t>
      </w:r>
      <w:proofErr w:type="spellEnd"/>
      <w:r w:rsidRPr="00523AAD">
        <w:rPr>
          <w:sz w:val="28"/>
          <w:szCs w:val="28"/>
        </w:rPr>
        <w:t>()</w:t>
      </w:r>
    </w:p>
    <w:p w14:paraId="36C120E2" w14:textId="77777777" w:rsidR="00523AAD" w:rsidRPr="00523AAD" w:rsidRDefault="00523AAD" w:rsidP="00523AAD">
      <w:pPr>
        <w:rPr>
          <w:sz w:val="28"/>
          <w:szCs w:val="28"/>
        </w:rPr>
      </w:pPr>
      <w:r w:rsidRPr="00523AAD">
        <w:rPr>
          <w:sz w:val="28"/>
          <w:szCs w:val="28"/>
        </w:rPr>
        <w:t xml:space="preserve">    for line in hashes:</w:t>
      </w:r>
    </w:p>
    <w:p w14:paraId="2A174942" w14:textId="77777777" w:rsidR="00523AAD" w:rsidRPr="00523AAD" w:rsidRDefault="00523AAD" w:rsidP="00523AAD">
      <w:pPr>
        <w:rPr>
          <w:sz w:val="28"/>
          <w:szCs w:val="28"/>
        </w:rPr>
      </w:pPr>
      <w:r w:rsidRPr="00523AAD">
        <w:rPr>
          <w:sz w:val="28"/>
          <w:szCs w:val="28"/>
        </w:rPr>
        <w:t xml:space="preserve">        </w:t>
      </w:r>
      <w:proofErr w:type="spellStart"/>
      <w:r w:rsidRPr="00523AAD">
        <w:rPr>
          <w:sz w:val="28"/>
          <w:szCs w:val="28"/>
        </w:rPr>
        <w:t>hash_suffix</w:t>
      </w:r>
      <w:proofErr w:type="spellEnd"/>
      <w:r w:rsidRPr="00523AAD">
        <w:rPr>
          <w:sz w:val="28"/>
          <w:szCs w:val="28"/>
        </w:rPr>
        <w:t xml:space="preserve">, count = </w:t>
      </w:r>
      <w:proofErr w:type="spellStart"/>
      <w:r w:rsidRPr="00523AAD">
        <w:rPr>
          <w:sz w:val="28"/>
          <w:szCs w:val="28"/>
        </w:rPr>
        <w:t>line.split</w:t>
      </w:r>
      <w:proofErr w:type="spellEnd"/>
      <w:r w:rsidRPr="00523AAD">
        <w:rPr>
          <w:sz w:val="28"/>
          <w:szCs w:val="28"/>
        </w:rPr>
        <w:t>(':')</w:t>
      </w:r>
    </w:p>
    <w:p w14:paraId="5A622392" w14:textId="77777777" w:rsidR="00523AAD" w:rsidRPr="00523AAD" w:rsidRDefault="00523AAD" w:rsidP="00523AAD">
      <w:pPr>
        <w:rPr>
          <w:sz w:val="28"/>
          <w:szCs w:val="28"/>
        </w:rPr>
      </w:pPr>
      <w:r w:rsidRPr="00523AAD">
        <w:rPr>
          <w:sz w:val="28"/>
          <w:szCs w:val="28"/>
        </w:rPr>
        <w:t xml:space="preserve">        if </w:t>
      </w:r>
      <w:proofErr w:type="spellStart"/>
      <w:r w:rsidRPr="00523AAD">
        <w:rPr>
          <w:sz w:val="28"/>
          <w:szCs w:val="28"/>
        </w:rPr>
        <w:t>hash_suffix</w:t>
      </w:r>
      <w:proofErr w:type="spellEnd"/>
      <w:r w:rsidRPr="00523AAD">
        <w:rPr>
          <w:sz w:val="28"/>
          <w:szCs w:val="28"/>
        </w:rPr>
        <w:t xml:space="preserve"> == suffix:</w:t>
      </w:r>
    </w:p>
    <w:p w14:paraId="01FB7388" w14:textId="77777777" w:rsidR="00523AAD" w:rsidRPr="00523AAD" w:rsidRDefault="00523AAD" w:rsidP="00523AAD">
      <w:pPr>
        <w:rPr>
          <w:sz w:val="28"/>
          <w:szCs w:val="28"/>
        </w:rPr>
      </w:pPr>
      <w:r w:rsidRPr="00523AAD">
        <w:rPr>
          <w:sz w:val="28"/>
          <w:szCs w:val="28"/>
        </w:rPr>
        <w:t xml:space="preserve">            return True, count</w:t>
      </w:r>
    </w:p>
    <w:p w14:paraId="268BD391" w14:textId="77777777" w:rsidR="00523AAD" w:rsidRPr="00523AAD" w:rsidRDefault="00523AAD" w:rsidP="00523AAD">
      <w:pPr>
        <w:rPr>
          <w:sz w:val="28"/>
          <w:szCs w:val="28"/>
        </w:rPr>
      </w:pPr>
      <w:r w:rsidRPr="00523AAD">
        <w:rPr>
          <w:sz w:val="28"/>
          <w:szCs w:val="28"/>
        </w:rPr>
        <w:t xml:space="preserve">    return False, 0</w:t>
      </w:r>
    </w:p>
    <w:p w14:paraId="5D402D21" w14:textId="77777777" w:rsidR="00523AAD" w:rsidRPr="00523AAD" w:rsidRDefault="00523AAD" w:rsidP="00523AAD">
      <w:pPr>
        <w:rPr>
          <w:sz w:val="28"/>
          <w:szCs w:val="28"/>
        </w:rPr>
      </w:pPr>
    </w:p>
    <w:p w14:paraId="02103876" w14:textId="77777777" w:rsidR="00523AAD" w:rsidRPr="00523AAD" w:rsidRDefault="00523AAD" w:rsidP="00523AAD">
      <w:pPr>
        <w:rPr>
          <w:sz w:val="28"/>
          <w:szCs w:val="28"/>
        </w:rPr>
      </w:pPr>
      <w:r w:rsidRPr="00523AAD">
        <w:rPr>
          <w:sz w:val="28"/>
          <w:szCs w:val="28"/>
        </w:rPr>
        <w:t>password = input("Enter password to check: ")</w:t>
      </w:r>
    </w:p>
    <w:p w14:paraId="4352C8CE" w14:textId="77777777" w:rsidR="00523AAD" w:rsidRPr="00523AAD" w:rsidRDefault="00523AAD" w:rsidP="00523AAD">
      <w:pPr>
        <w:rPr>
          <w:sz w:val="28"/>
          <w:szCs w:val="28"/>
        </w:rPr>
      </w:pPr>
      <w:proofErr w:type="spellStart"/>
      <w:r w:rsidRPr="00523AAD">
        <w:rPr>
          <w:sz w:val="28"/>
          <w:szCs w:val="28"/>
        </w:rPr>
        <w:t>is_pwned</w:t>
      </w:r>
      <w:proofErr w:type="spellEnd"/>
      <w:r w:rsidRPr="00523AAD">
        <w:rPr>
          <w:sz w:val="28"/>
          <w:szCs w:val="28"/>
        </w:rPr>
        <w:t xml:space="preserve">, count = </w:t>
      </w:r>
      <w:proofErr w:type="spellStart"/>
      <w:r w:rsidRPr="00523AAD">
        <w:rPr>
          <w:sz w:val="28"/>
          <w:szCs w:val="28"/>
        </w:rPr>
        <w:t>check_pwned_password_free</w:t>
      </w:r>
      <w:proofErr w:type="spellEnd"/>
      <w:r w:rsidRPr="00523AAD">
        <w:rPr>
          <w:sz w:val="28"/>
          <w:szCs w:val="28"/>
        </w:rPr>
        <w:t>(password)</w:t>
      </w:r>
    </w:p>
    <w:p w14:paraId="59EE5AAF" w14:textId="77777777" w:rsidR="00523AAD" w:rsidRPr="00523AAD" w:rsidRDefault="00523AAD" w:rsidP="00523AAD">
      <w:pPr>
        <w:rPr>
          <w:sz w:val="28"/>
          <w:szCs w:val="28"/>
        </w:rPr>
      </w:pPr>
      <w:r w:rsidRPr="00523AAD">
        <w:rPr>
          <w:sz w:val="28"/>
          <w:szCs w:val="28"/>
        </w:rPr>
        <w:t xml:space="preserve">if </w:t>
      </w:r>
      <w:proofErr w:type="spellStart"/>
      <w:r w:rsidRPr="00523AAD">
        <w:rPr>
          <w:sz w:val="28"/>
          <w:szCs w:val="28"/>
        </w:rPr>
        <w:t>is_pwned</w:t>
      </w:r>
      <w:proofErr w:type="spellEnd"/>
      <w:r w:rsidRPr="00523AAD">
        <w:rPr>
          <w:sz w:val="28"/>
          <w:szCs w:val="28"/>
        </w:rPr>
        <w:t>:</w:t>
      </w:r>
    </w:p>
    <w:p w14:paraId="2819BFDF" w14:textId="77777777" w:rsidR="00523AAD" w:rsidRPr="00523AAD" w:rsidRDefault="00523AAD" w:rsidP="00523AAD">
      <w:pPr>
        <w:rPr>
          <w:sz w:val="28"/>
          <w:szCs w:val="28"/>
        </w:rPr>
      </w:pPr>
      <w:r w:rsidRPr="00523AAD">
        <w:rPr>
          <w:sz w:val="28"/>
          <w:szCs w:val="28"/>
        </w:rPr>
        <w:t xml:space="preserve">    print(</w:t>
      </w:r>
      <w:proofErr w:type="spellStart"/>
      <w:r w:rsidRPr="00523AAD">
        <w:rPr>
          <w:sz w:val="28"/>
          <w:szCs w:val="28"/>
        </w:rPr>
        <w:t>f"Password</w:t>
      </w:r>
      <w:proofErr w:type="spellEnd"/>
      <w:r w:rsidRPr="00523AAD">
        <w:rPr>
          <w:sz w:val="28"/>
          <w:szCs w:val="28"/>
        </w:rPr>
        <w:t xml:space="preserve"> found {count} times in data breaches!")</w:t>
      </w:r>
    </w:p>
    <w:p w14:paraId="7EE28EBF" w14:textId="77777777" w:rsidR="00523AAD" w:rsidRPr="00523AAD" w:rsidRDefault="00523AAD" w:rsidP="00523AAD">
      <w:pPr>
        <w:rPr>
          <w:sz w:val="28"/>
          <w:szCs w:val="28"/>
        </w:rPr>
      </w:pPr>
      <w:r w:rsidRPr="00523AAD">
        <w:rPr>
          <w:sz w:val="28"/>
          <w:szCs w:val="28"/>
        </w:rPr>
        <w:t>else:</w:t>
      </w:r>
    </w:p>
    <w:p w14:paraId="548B3331" w14:textId="77777777" w:rsidR="00523AAD" w:rsidRDefault="00523AAD" w:rsidP="00523AAD">
      <w:pPr>
        <w:rPr>
          <w:sz w:val="28"/>
          <w:szCs w:val="28"/>
        </w:rPr>
      </w:pPr>
      <w:r w:rsidRPr="00523AAD">
        <w:rPr>
          <w:sz w:val="28"/>
          <w:szCs w:val="28"/>
        </w:rPr>
        <w:t xml:space="preserve">    print("Password is safe.")</w:t>
      </w:r>
    </w:p>
    <w:p w14:paraId="38D1C084" w14:textId="77777777" w:rsidR="00523AAD" w:rsidRDefault="00523AAD" w:rsidP="00523AAD">
      <w:pPr>
        <w:rPr>
          <w:sz w:val="28"/>
          <w:szCs w:val="28"/>
        </w:rPr>
      </w:pPr>
    </w:p>
    <w:p w14:paraId="02BAD8AF" w14:textId="56B98F6F" w:rsidR="00523AAD" w:rsidRDefault="00523AAD" w:rsidP="00523AAD">
      <w:pPr>
        <w:rPr>
          <w:sz w:val="32"/>
          <w:szCs w:val="28"/>
        </w:rPr>
      </w:pPr>
      <w:r>
        <w:rPr>
          <w:sz w:val="32"/>
          <w:szCs w:val="28"/>
        </w:rPr>
        <w:t>Output:</w:t>
      </w:r>
    </w:p>
    <w:p w14:paraId="1CA64DBC" w14:textId="25A16067" w:rsidR="00523AAD" w:rsidRPr="00523AAD" w:rsidRDefault="00523AAD" w:rsidP="00523AAD">
      <w:pPr>
        <w:rPr>
          <w:sz w:val="32"/>
          <w:szCs w:val="28"/>
        </w:rPr>
      </w:pPr>
      <w:r w:rsidRPr="00523AAD">
        <w:rPr>
          <w:noProof/>
          <w:sz w:val="32"/>
          <w:szCs w:val="28"/>
        </w:rPr>
        <w:drawing>
          <wp:inline distT="0" distB="0" distL="0" distR="0" wp14:anchorId="3AFC2044" wp14:editId="724DAC39">
            <wp:extent cx="6858000" cy="2306955"/>
            <wp:effectExtent l="0" t="0" r="0" b="0"/>
            <wp:docPr id="687004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0049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2618" w14:textId="77777777" w:rsidR="00523AAD" w:rsidRDefault="00523AAD" w:rsidP="00523AAD">
      <w:pPr>
        <w:rPr>
          <w:sz w:val="32"/>
          <w:szCs w:val="28"/>
        </w:rPr>
      </w:pPr>
    </w:p>
    <w:p w14:paraId="33A01F41" w14:textId="77777777" w:rsidR="00523AAD" w:rsidRPr="00523AAD" w:rsidRDefault="00523AAD" w:rsidP="00523AAD">
      <w:pPr>
        <w:rPr>
          <w:sz w:val="32"/>
          <w:szCs w:val="28"/>
        </w:rPr>
      </w:pPr>
      <w:r>
        <w:rPr>
          <w:sz w:val="32"/>
          <w:szCs w:val="28"/>
        </w:rPr>
        <w:t xml:space="preserve">Q5. </w:t>
      </w:r>
      <w:r w:rsidRPr="00523AAD">
        <w:rPr>
          <w:sz w:val="32"/>
          <w:szCs w:val="28"/>
        </w:rPr>
        <w:t>Write a Python program that generates a password using a random combination of words</w:t>
      </w:r>
    </w:p>
    <w:p w14:paraId="1CD34268" w14:textId="20DBCD1E" w:rsidR="003B54CD" w:rsidRDefault="00523AAD" w:rsidP="00523AAD">
      <w:pPr>
        <w:rPr>
          <w:sz w:val="32"/>
          <w:szCs w:val="28"/>
        </w:rPr>
      </w:pPr>
      <w:r w:rsidRPr="00523AAD">
        <w:rPr>
          <w:sz w:val="32"/>
          <w:szCs w:val="28"/>
        </w:rPr>
        <w:t>from a dictionary file.</w:t>
      </w:r>
    </w:p>
    <w:p w14:paraId="419F5160" w14:textId="77777777" w:rsidR="0043015F" w:rsidRDefault="0043015F" w:rsidP="00523AAD">
      <w:pPr>
        <w:rPr>
          <w:sz w:val="32"/>
          <w:szCs w:val="28"/>
        </w:rPr>
      </w:pPr>
    </w:p>
    <w:p w14:paraId="1542A75A" w14:textId="77777777" w:rsidR="0043015F" w:rsidRDefault="0043015F" w:rsidP="00523AAD">
      <w:pPr>
        <w:rPr>
          <w:sz w:val="32"/>
          <w:szCs w:val="28"/>
        </w:rPr>
      </w:pPr>
    </w:p>
    <w:p w14:paraId="55B8DFC5" w14:textId="77777777" w:rsidR="0043015F" w:rsidRDefault="0043015F" w:rsidP="00523AAD">
      <w:pPr>
        <w:rPr>
          <w:sz w:val="32"/>
          <w:szCs w:val="28"/>
        </w:rPr>
      </w:pPr>
    </w:p>
    <w:p w14:paraId="6ECCA84E" w14:textId="77777777" w:rsidR="0043015F" w:rsidRDefault="0043015F" w:rsidP="00523AAD">
      <w:pPr>
        <w:rPr>
          <w:sz w:val="32"/>
          <w:szCs w:val="28"/>
        </w:rPr>
      </w:pPr>
    </w:p>
    <w:p w14:paraId="60369599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lastRenderedPageBreak/>
        <w:t>import random</w:t>
      </w:r>
    </w:p>
    <w:p w14:paraId="2915FA08" w14:textId="77777777" w:rsidR="0043015F" w:rsidRPr="0043015F" w:rsidRDefault="0043015F" w:rsidP="0043015F">
      <w:pPr>
        <w:rPr>
          <w:sz w:val="28"/>
          <w:szCs w:val="28"/>
        </w:rPr>
      </w:pPr>
    </w:p>
    <w:p w14:paraId="4B25CA84" w14:textId="77777777" w:rsidR="0043015F" w:rsidRPr="0043015F" w:rsidRDefault="0043015F" w:rsidP="0043015F">
      <w:pPr>
        <w:rPr>
          <w:sz w:val="28"/>
          <w:szCs w:val="28"/>
        </w:rPr>
      </w:pPr>
      <w:proofErr w:type="spellStart"/>
      <w:r w:rsidRPr="0043015F">
        <w:rPr>
          <w:sz w:val="28"/>
          <w:szCs w:val="28"/>
        </w:rPr>
        <w:t>def</w:t>
      </w:r>
      <w:proofErr w:type="spellEnd"/>
      <w:r w:rsidRPr="0043015F">
        <w:rPr>
          <w:sz w:val="28"/>
          <w:szCs w:val="28"/>
        </w:rPr>
        <w:t xml:space="preserve"> </w:t>
      </w:r>
      <w:proofErr w:type="spellStart"/>
      <w:r w:rsidRPr="0043015F">
        <w:rPr>
          <w:sz w:val="28"/>
          <w:szCs w:val="28"/>
        </w:rPr>
        <w:t>load_words_from_file</w:t>
      </w:r>
      <w:proofErr w:type="spellEnd"/>
      <w:r w:rsidRPr="0043015F">
        <w:rPr>
          <w:sz w:val="28"/>
          <w:szCs w:val="28"/>
        </w:rPr>
        <w:t>(</w:t>
      </w:r>
      <w:proofErr w:type="spellStart"/>
      <w:r w:rsidRPr="0043015F">
        <w:rPr>
          <w:sz w:val="28"/>
          <w:szCs w:val="28"/>
        </w:rPr>
        <w:t>file_path</w:t>
      </w:r>
      <w:proofErr w:type="spellEnd"/>
      <w:r w:rsidRPr="0043015F">
        <w:rPr>
          <w:sz w:val="28"/>
          <w:szCs w:val="28"/>
        </w:rPr>
        <w:t>):</w:t>
      </w:r>
    </w:p>
    <w:p w14:paraId="03D6F9FB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"""</w:t>
      </w:r>
    </w:p>
    <w:p w14:paraId="6940C55C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Loads words from a dictionary file.</w:t>
      </w:r>
    </w:p>
    <w:p w14:paraId="74E03695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</w:t>
      </w:r>
    </w:p>
    <w:p w14:paraId="589ADC00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</w:t>
      </w:r>
      <w:proofErr w:type="spellStart"/>
      <w:r w:rsidRPr="0043015F">
        <w:rPr>
          <w:sz w:val="28"/>
          <w:szCs w:val="28"/>
        </w:rPr>
        <w:t>Args</w:t>
      </w:r>
      <w:proofErr w:type="spellEnd"/>
      <w:r w:rsidRPr="0043015F">
        <w:rPr>
          <w:sz w:val="28"/>
          <w:szCs w:val="28"/>
        </w:rPr>
        <w:t>:</w:t>
      </w:r>
    </w:p>
    <w:p w14:paraId="47F6DF2A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    </w:t>
      </w:r>
      <w:proofErr w:type="spellStart"/>
      <w:r w:rsidRPr="0043015F">
        <w:rPr>
          <w:sz w:val="28"/>
          <w:szCs w:val="28"/>
        </w:rPr>
        <w:t>file_path</w:t>
      </w:r>
      <w:proofErr w:type="spellEnd"/>
      <w:r w:rsidRPr="0043015F">
        <w:rPr>
          <w:sz w:val="28"/>
          <w:szCs w:val="28"/>
        </w:rPr>
        <w:t xml:space="preserve"> (</w:t>
      </w:r>
      <w:proofErr w:type="spellStart"/>
      <w:r w:rsidRPr="0043015F">
        <w:rPr>
          <w:sz w:val="28"/>
          <w:szCs w:val="28"/>
        </w:rPr>
        <w:t>str</w:t>
      </w:r>
      <w:proofErr w:type="spellEnd"/>
      <w:r w:rsidRPr="0043015F">
        <w:rPr>
          <w:sz w:val="28"/>
          <w:szCs w:val="28"/>
        </w:rPr>
        <w:t>): Path to the dictionary file.</w:t>
      </w:r>
    </w:p>
    <w:p w14:paraId="64DC2F10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</w:t>
      </w:r>
    </w:p>
    <w:p w14:paraId="6E066CB9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Returns:</w:t>
      </w:r>
    </w:p>
    <w:p w14:paraId="0785F557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    list: List of words in the file.</w:t>
      </w:r>
    </w:p>
    <w:p w14:paraId="3921AF19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"""</w:t>
      </w:r>
    </w:p>
    <w:p w14:paraId="5C47172A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try:</w:t>
      </w:r>
    </w:p>
    <w:p w14:paraId="2E50923B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    with open(</w:t>
      </w:r>
      <w:proofErr w:type="spellStart"/>
      <w:r w:rsidRPr="0043015F">
        <w:rPr>
          <w:sz w:val="28"/>
          <w:szCs w:val="28"/>
        </w:rPr>
        <w:t>file_path</w:t>
      </w:r>
      <w:proofErr w:type="spellEnd"/>
      <w:r w:rsidRPr="0043015F">
        <w:rPr>
          <w:sz w:val="28"/>
          <w:szCs w:val="28"/>
        </w:rPr>
        <w:t>, 'r') as file:</w:t>
      </w:r>
    </w:p>
    <w:p w14:paraId="6406B175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        # Read all lines, strip whitespace, and return as a list</w:t>
      </w:r>
    </w:p>
    <w:p w14:paraId="6FD2AF0A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        return [</w:t>
      </w:r>
      <w:proofErr w:type="spellStart"/>
      <w:r w:rsidRPr="0043015F">
        <w:rPr>
          <w:sz w:val="28"/>
          <w:szCs w:val="28"/>
        </w:rPr>
        <w:t>line.strip</w:t>
      </w:r>
      <w:proofErr w:type="spellEnd"/>
      <w:r w:rsidRPr="0043015F">
        <w:rPr>
          <w:sz w:val="28"/>
          <w:szCs w:val="28"/>
        </w:rPr>
        <w:t xml:space="preserve">() for line in file if </w:t>
      </w:r>
      <w:proofErr w:type="spellStart"/>
      <w:r w:rsidRPr="0043015F">
        <w:rPr>
          <w:sz w:val="28"/>
          <w:szCs w:val="28"/>
        </w:rPr>
        <w:t>line.strip</w:t>
      </w:r>
      <w:proofErr w:type="spellEnd"/>
      <w:r w:rsidRPr="0043015F">
        <w:rPr>
          <w:sz w:val="28"/>
          <w:szCs w:val="28"/>
        </w:rPr>
        <w:t>()]</w:t>
      </w:r>
    </w:p>
    <w:p w14:paraId="00921529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except </w:t>
      </w:r>
      <w:proofErr w:type="spellStart"/>
      <w:r w:rsidRPr="0043015F">
        <w:rPr>
          <w:sz w:val="28"/>
          <w:szCs w:val="28"/>
        </w:rPr>
        <w:t>FileNotFoundError</w:t>
      </w:r>
      <w:proofErr w:type="spellEnd"/>
      <w:r w:rsidRPr="0043015F">
        <w:rPr>
          <w:sz w:val="28"/>
          <w:szCs w:val="28"/>
        </w:rPr>
        <w:t>:</w:t>
      </w:r>
    </w:p>
    <w:p w14:paraId="7F42898D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    print(</w:t>
      </w:r>
      <w:proofErr w:type="spellStart"/>
      <w:r w:rsidRPr="0043015F">
        <w:rPr>
          <w:sz w:val="28"/>
          <w:szCs w:val="28"/>
        </w:rPr>
        <w:t>f"Error</w:t>
      </w:r>
      <w:proofErr w:type="spellEnd"/>
      <w:r w:rsidRPr="0043015F">
        <w:rPr>
          <w:sz w:val="28"/>
          <w:szCs w:val="28"/>
        </w:rPr>
        <w:t>: File '{</w:t>
      </w:r>
      <w:proofErr w:type="spellStart"/>
      <w:r w:rsidRPr="0043015F">
        <w:rPr>
          <w:sz w:val="28"/>
          <w:szCs w:val="28"/>
        </w:rPr>
        <w:t>file_path</w:t>
      </w:r>
      <w:proofErr w:type="spellEnd"/>
      <w:r w:rsidRPr="0043015F">
        <w:rPr>
          <w:sz w:val="28"/>
          <w:szCs w:val="28"/>
        </w:rPr>
        <w:t>}' not found.")</w:t>
      </w:r>
    </w:p>
    <w:p w14:paraId="36A3E740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    return []</w:t>
      </w:r>
    </w:p>
    <w:p w14:paraId="48EB5F63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except Exception as e:</w:t>
      </w:r>
    </w:p>
    <w:p w14:paraId="08B72A57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    print(</w:t>
      </w:r>
      <w:proofErr w:type="spellStart"/>
      <w:r w:rsidRPr="0043015F">
        <w:rPr>
          <w:sz w:val="28"/>
          <w:szCs w:val="28"/>
        </w:rPr>
        <w:t>f"An</w:t>
      </w:r>
      <w:proofErr w:type="spellEnd"/>
      <w:r w:rsidRPr="0043015F">
        <w:rPr>
          <w:sz w:val="28"/>
          <w:szCs w:val="28"/>
        </w:rPr>
        <w:t xml:space="preserve"> error occurred: {e}")</w:t>
      </w:r>
    </w:p>
    <w:p w14:paraId="75E0091E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    return []</w:t>
      </w:r>
    </w:p>
    <w:p w14:paraId="2ECAC8F9" w14:textId="77777777" w:rsidR="0043015F" w:rsidRPr="0043015F" w:rsidRDefault="0043015F" w:rsidP="0043015F">
      <w:pPr>
        <w:rPr>
          <w:sz w:val="28"/>
          <w:szCs w:val="28"/>
        </w:rPr>
      </w:pPr>
    </w:p>
    <w:p w14:paraId="348CC2B6" w14:textId="77777777" w:rsidR="0043015F" w:rsidRPr="0043015F" w:rsidRDefault="0043015F" w:rsidP="0043015F">
      <w:pPr>
        <w:rPr>
          <w:sz w:val="28"/>
          <w:szCs w:val="28"/>
        </w:rPr>
      </w:pPr>
    </w:p>
    <w:p w14:paraId="17169A2F" w14:textId="77777777" w:rsidR="0043015F" w:rsidRPr="0043015F" w:rsidRDefault="0043015F" w:rsidP="0043015F">
      <w:pPr>
        <w:rPr>
          <w:sz w:val="28"/>
          <w:szCs w:val="28"/>
        </w:rPr>
      </w:pPr>
      <w:proofErr w:type="spellStart"/>
      <w:r w:rsidRPr="0043015F">
        <w:rPr>
          <w:sz w:val="28"/>
          <w:szCs w:val="28"/>
        </w:rPr>
        <w:t>def</w:t>
      </w:r>
      <w:proofErr w:type="spellEnd"/>
      <w:r w:rsidRPr="0043015F">
        <w:rPr>
          <w:sz w:val="28"/>
          <w:szCs w:val="28"/>
        </w:rPr>
        <w:t xml:space="preserve"> </w:t>
      </w:r>
      <w:proofErr w:type="spellStart"/>
      <w:r w:rsidRPr="0043015F">
        <w:rPr>
          <w:sz w:val="28"/>
          <w:szCs w:val="28"/>
        </w:rPr>
        <w:t>generate_password</w:t>
      </w:r>
      <w:proofErr w:type="spellEnd"/>
      <w:r w:rsidRPr="0043015F">
        <w:rPr>
          <w:sz w:val="28"/>
          <w:szCs w:val="28"/>
        </w:rPr>
        <w:t>(</w:t>
      </w:r>
      <w:proofErr w:type="spellStart"/>
      <w:r w:rsidRPr="0043015F">
        <w:rPr>
          <w:sz w:val="28"/>
          <w:szCs w:val="28"/>
        </w:rPr>
        <w:t>word_list</w:t>
      </w:r>
      <w:proofErr w:type="spellEnd"/>
      <w:r w:rsidRPr="0043015F">
        <w:rPr>
          <w:sz w:val="28"/>
          <w:szCs w:val="28"/>
        </w:rPr>
        <w:t xml:space="preserve">, </w:t>
      </w:r>
      <w:proofErr w:type="spellStart"/>
      <w:r w:rsidRPr="0043015F">
        <w:rPr>
          <w:sz w:val="28"/>
          <w:szCs w:val="28"/>
        </w:rPr>
        <w:t>num_words</w:t>
      </w:r>
      <w:proofErr w:type="spellEnd"/>
      <w:r w:rsidRPr="0043015F">
        <w:rPr>
          <w:sz w:val="28"/>
          <w:szCs w:val="28"/>
        </w:rPr>
        <w:t>=4):</w:t>
      </w:r>
    </w:p>
    <w:p w14:paraId="5925BD49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"""</w:t>
      </w:r>
    </w:p>
    <w:p w14:paraId="17DB8CE9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Generates a password using a random combination of words.</w:t>
      </w:r>
    </w:p>
    <w:p w14:paraId="5CB995FE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</w:t>
      </w:r>
    </w:p>
    <w:p w14:paraId="56BC18D3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</w:t>
      </w:r>
      <w:proofErr w:type="spellStart"/>
      <w:r w:rsidRPr="0043015F">
        <w:rPr>
          <w:sz w:val="28"/>
          <w:szCs w:val="28"/>
        </w:rPr>
        <w:t>Args</w:t>
      </w:r>
      <w:proofErr w:type="spellEnd"/>
      <w:r w:rsidRPr="0043015F">
        <w:rPr>
          <w:sz w:val="28"/>
          <w:szCs w:val="28"/>
        </w:rPr>
        <w:t>:</w:t>
      </w:r>
    </w:p>
    <w:p w14:paraId="0911318B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    </w:t>
      </w:r>
      <w:proofErr w:type="spellStart"/>
      <w:r w:rsidRPr="0043015F">
        <w:rPr>
          <w:sz w:val="28"/>
          <w:szCs w:val="28"/>
        </w:rPr>
        <w:t>word_list</w:t>
      </w:r>
      <w:proofErr w:type="spellEnd"/>
      <w:r w:rsidRPr="0043015F">
        <w:rPr>
          <w:sz w:val="28"/>
          <w:szCs w:val="28"/>
        </w:rPr>
        <w:t xml:space="preserve"> (list): List of words to choose from.</w:t>
      </w:r>
    </w:p>
    <w:p w14:paraId="73A661A2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    </w:t>
      </w:r>
      <w:proofErr w:type="spellStart"/>
      <w:r w:rsidRPr="0043015F">
        <w:rPr>
          <w:sz w:val="28"/>
          <w:szCs w:val="28"/>
        </w:rPr>
        <w:t>num_words</w:t>
      </w:r>
      <w:proofErr w:type="spellEnd"/>
      <w:r w:rsidRPr="0043015F">
        <w:rPr>
          <w:sz w:val="28"/>
          <w:szCs w:val="28"/>
        </w:rPr>
        <w:t xml:space="preserve"> (</w:t>
      </w:r>
      <w:proofErr w:type="spellStart"/>
      <w:r w:rsidRPr="0043015F">
        <w:rPr>
          <w:sz w:val="28"/>
          <w:szCs w:val="28"/>
        </w:rPr>
        <w:t>int</w:t>
      </w:r>
      <w:proofErr w:type="spellEnd"/>
      <w:r w:rsidRPr="0043015F">
        <w:rPr>
          <w:sz w:val="28"/>
          <w:szCs w:val="28"/>
        </w:rPr>
        <w:t>): Number of words to include in the password.</w:t>
      </w:r>
    </w:p>
    <w:p w14:paraId="50FC7046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</w:t>
      </w:r>
    </w:p>
    <w:p w14:paraId="7F6C00F9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Returns:</w:t>
      </w:r>
    </w:p>
    <w:p w14:paraId="6D6E3E99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    </w:t>
      </w:r>
      <w:proofErr w:type="spellStart"/>
      <w:r w:rsidRPr="0043015F">
        <w:rPr>
          <w:sz w:val="28"/>
          <w:szCs w:val="28"/>
        </w:rPr>
        <w:t>str</w:t>
      </w:r>
      <w:proofErr w:type="spellEnd"/>
      <w:r w:rsidRPr="0043015F">
        <w:rPr>
          <w:sz w:val="28"/>
          <w:szCs w:val="28"/>
        </w:rPr>
        <w:t>: Generated password.</w:t>
      </w:r>
    </w:p>
    <w:p w14:paraId="39647462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"""</w:t>
      </w:r>
    </w:p>
    <w:p w14:paraId="5DD1B6BB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if </w:t>
      </w:r>
      <w:proofErr w:type="spellStart"/>
      <w:r w:rsidRPr="0043015F">
        <w:rPr>
          <w:sz w:val="28"/>
          <w:szCs w:val="28"/>
        </w:rPr>
        <w:t>len</w:t>
      </w:r>
      <w:proofErr w:type="spellEnd"/>
      <w:r w:rsidRPr="0043015F">
        <w:rPr>
          <w:sz w:val="28"/>
          <w:szCs w:val="28"/>
        </w:rPr>
        <w:t>(</w:t>
      </w:r>
      <w:proofErr w:type="spellStart"/>
      <w:r w:rsidRPr="0043015F">
        <w:rPr>
          <w:sz w:val="28"/>
          <w:szCs w:val="28"/>
        </w:rPr>
        <w:t>word_list</w:t>
      </w:r>
      <w:proofErr w:type="spellEnd"/>
      <w:r w:rsidRPr="0043015F">
        <w:rPr>
          <w:sz w:val="28"/>
          <w:szCs w:val="28"/>
        </w:rPr>
        <w:t xml:space="preserve">) &lt; </w:t>
      </w:r>
      <w:proofErr w:type="spellStart"/>
      <w:r w:rsidRPr="0043015F">
        <w:rPr>
          <w:sz w:val="28"/>
          <w:szCs w:val="28"/>
        </w:rPr>
        <w:t>num_words</w:t>
      </w:r>
      <w:proofErr w:type="spellEnd"/>
      <w:r w:rsidRPr="0043015F">
        <w:rPr>
          <w:sz w:val="28"/>
          <w:szCs w:val="28"/>
        </w:rPr>
        <w:t>:</w:t>
      </w:r>
    </w:p>
    <w:p w14:paraId="515C09AF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    print("Error: Not enough words in the dictionary to generate the password.")</w:t>
      </w:r>
    </w:p>
    <w:p w14:paraId="52EC720A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    return ""</w:t>
      </w:r>
    </w:p>
    <w:p w14:paraId="53DFBFF3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</w:t>
      </w:r>
    </w:p>
    <w:p w14:paraId="49D3B0B5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# Randomly select words and join them with a separator (e.g., "-")</w:t>
      </w:r>
    </w:p>
    <w:p w14:paraId="592EEB04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password = "-".join(</w:t>
      </w:r>
      <w:proofErr w:type="spellStart"/>
      <w:r w:rsidRPr="0043015F">
        <w:rPr>
          <w:sz w:val="28"/>
          <w:szCs w:val="28"/>
        </w:rPr>
        <w:t>random.choice</w:t>
      </w:r>
      <w:proofErr w:type="spellEnd"/>
      <w:r w:rsidRPr="0043015F">
        <w:rPr>
          <w:sz w:val="28"/>
          <w:szCs w:val="28"/>
        </w:rPr>
        <w:t>(</w:t>
      </w:r>
      <w:proofErr w:type="spellStart"/>
      <w:r w:rsidRPr="0043015F">
        <w:rPr>
          <w:sz w:val="28"/>
          <w:szCs w:val="28"/>
        </w:rPr>
        <w:t>word_list</w:t>
      </w:r>
      <w:proofErr w:type="spellEnd"/>
      <w:r w:rsidRPr="0043015F">
        <w:rPr>
          <w:sz w:val="28"/>
          <w:szCs w:val="28"/>
        </w:rPr>
        <w:t>) for _ in range(</w:t>
      </w:r>
      <w:proofErr w:type="spellStart"/>
      <w:r w:rsidRPr="0043015F">
        <w:rPr>
          <w:sz w:val="28"/>
          <w:szCs w:val="28"/>
        </w:rPr>
        <w:t>num_words</w:t>
      </w:r>
      <w:proofErr w:type="spellEnd"/>
      <w:r w:rsidRPr="0043015F">
        <w:rPr>
          <w:sz w:val="28"/>
          <w:szCs w:val="28"/>
        </w:rPr>
        <w:t>))</w:t>
      </w:r>
    </w:p>
    <w:p w14:paraId="77FADB6E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return password</w:t>
      </w:r>
    </w:p>
    <w:p w14:paraId="6DC10923" w14:textId="77777777" w:rsidR="0043015F" w:rsidRPr="0043015F" w:rsidRDefault="0043015F" w:rsidP="0043015F">
      <w:pPr>
        <w:rPr>
          <w:sz w:val="28"/>
          <w:szCs w:val="28"/>
        </w:rPr>
      </w:pPr>
    </w:p>
    <w:p w14:paraId="21887F6C" w14:textId="77777777" w:rsidR="0043015F" w:rsidRPr="0043015F" w:rsidRDefault="0043015F" w:rsidP="0043015F">
      <w:pPr>
        <w:rPr>
          <w:sz w:val="28"/>
          <w:szCs w:val="28"/>
        </w:rPr>
      </w:pPr>
    </w:p>
    <w:p w14:paraId="0C8D27E2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># Main script</w:t>
      </w:r>
    </w:p>
    <w:p w14:paraId="1E3FADD2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lastRenderedPageBreak/>
        <w:t>if __name__ == "__main__":</w:t>
      </w:r>
    </w:p>
    <w:p w14:paraId="0BFC04EB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# Input: Path to the dictionary file</w:t>
      </w:r>
    </w:p>
    <w:p w14:paraId="5E55649D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</w:t>
      </w:r>
      <w:proofErr w:type="spellStart"/>
      <w:r w:rsidRPr="0043015F">
        <w:rPr>
          <w:sz w:val="28"/>
          <w:szCs w:val="28"/>
        </w:rPr>
        <w:t>dictionary_file</w:t>
      </w:r>
      <w:proofErr w:type="spellEnd"/>
      <w:r w:rsidRPr="0043015F">
        <w:rPr>
          <w:sz w:val="28"/>
          <w:szCs w:val="28"/>
        </w:rPr>
        <w:t xml:space="preserve"> = input("Enter the path to the dictionary file: ")</w:t>
      </w:r>
    </w:p>
    <w:p w14:paraId="0D01D28D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</w:t>
      </w:r>
    </w:p>
    <w:p w14:paraId="19F713D6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# Load words from the file</w:t>
      </w:r>
    </w:p>
    <w:p w14:paraId="36C0BD74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words = </w:t>
      </w:r>
      <w:proofErr w:type="spellStart"/>
      <w:r w:rsidRPr="0043015F">
        <w:rPr>
          <w:sz w:val="28"/>
          <w:szCs w:val="28"/>
        </w:rPr>
        <w:t>load_words_from_file</w:t>
      </w:r>
      <w:proofErr w:type="spellEnd"/>
      <w:r w:rsidRPr="0043015F">
        <w:rPr>
          <w:sz w:val="28"/>
          <w:szCs w:val="28"/>
        </w:rPr>
        <w:t>(</w:t>
      </w:r>
      <w:proofErr w:type="spellStart"/>
      <w:r w:rsidRPr="0043015F">
        <w:rPr>
          <w:sz w:val="28"/>
          <w:szCs w:val="28"/>
        </w:rPr>
        <w:t>dictionary_file</w:t>
      </w:r>
      <w:proofErr w:type="spellEnd"/>
      <w:r w:rsidRPr="0043015F">
        <w:rPr>
          <w:sz w:val="28"/>
          <w:szCs w:val="28"/>
        </w:rPr>
        <w:t>)</w:t>
      </w:r>
    </w:p>
    <w:p w14:paraId="1B30D446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</w:t>
      </w:r>
    </w:p>
    <w:p w14:paraId="3B4C3FB2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if words:</w:t>
      </w:r>
    </w:p>
    <w:p w14:paraId="77346754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    # Generate the password</w:t>
      </w:r>
    </w:p>
    <w:p w14:paraId="306CEF49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    </w:t>
      </w:r>
      <w:proofErr w:type="spellStart"/>
      <w:r w:rsidRPr="0043015F">
        <w:rPr>
          <w:sz w:val="28"/>
          <w:szCs w:val="28"/>
        </w:rPr>
        <w:t>num_words</w:t>
      </w:r>
      <w:proofErr w:type="spellEnd"/>
      <w:r w:rsidRPr="0043015F">
        <w:rPr>
          <w:sz w:val="28"/>
          <w:szCs w:val="28"/>
        </w:rPr>
        <w:t xml:space="preserve"> = </w:t>
      </w:r>
      <w:proofErr w:type="spellStart"/>
      <w:r w:rsidRPr="0043015F">
        <w:rPr>
          <w:sz w:val="28"/>
          <w:szCs w:val="28"/>
        </w:rPr>
        <w:t>int</w:t>
      </w:r>
      <w:proofErr w:type="spellEnd"/>
      <w:r w:rsidRPr="0043015F">
        <w:rPr>
          <w:sz w:val="28"/>
          <w:szCs w:val="28"/>
        </w:rPr>
        <w:t>(input("Enter the number of words for the password: "))</w:t>
      </w:r>
    </w:p>
    <w:p w14:paraId="5E24A167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    password = </w:t>
      </w:r>
      <w:proofErr w:type="spellStart"/>
      <w:r w:rsidRPr="0043015F">
        <w:rPr>
          <w:sz w:val="28"/>
          <w:szCs w:val="28"/>
        </w:rPr>
        <w:t>generate_password</w:t>
      </w:r>
      <w:proofErr w:type="spellEnd"/>
      <w:r w:rsidRPr="0043015F">
        <w:rPr>
          <w:sz w:val="28"/>
          <w:szCs w:val="28"/>
        </w:rPr>
        <w:t xml:space="preserve">(words, </w:t>
      </w:r>
      <w:proofErr w:type="spellStart"/>
      <w:r w:rsidRPr="0043015F">
        <w:rPr>
          <w:sz w:val="28"/>
          <w:szCs w:val="28"/>
        </w:rPr>
        <w:t>num_words</w:t>
      </w:r>
      <w:proofErr w:type="spellEnd"/>
      <w:r w:rsidRPr="0043015F">
        <w:rPr>
          <w:sz w:val="28"/>
          <w:szCs w:val="28"/>
        </w:rPr>
        <w:t>)</w:t>
      </w:r>
    </w:p>
    <w:p w14:paraId="3E50DD1C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    </w:t>
      </w:r>
    </w:p>
    <w:p w14:paraId="3F3F5C34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    if password:</w:t>
      </w:r>
    </w:p>
    <w:p w14:paraId="7CC11958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        print("\</w:t>
      </w:r>
      <w:proofErr w:type="spellStart"/>
      <w:r w:rsidRPr="0043015F">
        <w:rPr>
          <w:sz w:val="28"/>
          <w:szCs w:val="28"/>
        </w:rPr>
        <w:t>nGenerated</w:t>
      </w:r>
      <w:proofErr w:type="spellEnd"/>
      <w:r w:rsidRPr="0043015F">
        <w:rPr>
          <w:sz w:val="28"/>
          <w:szCs w:val="28"/>
        </w:rPr>
        <w:t xml:space="preserve"> Password:")</w:t>
      </w:r>
    </w:p>
    <w:p w14:paraId="0A1CCCE3" w14:textId="16F638BC" w:rsid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        print(password)</w:t>
      </w:r>
    </w:p>
    <w:p w14:paraId="5FEF63E0" w14:textId="77777777" w:rsidR="0043015F" w:rsidRDefault="0043015F" w:rsidP="0043015F">
      <w:pPr>
        <w:rPr>
          <w:sz w:val="28"/>
          <w:szCs w:val="28"/>
        </w:rPr>
      </w:pPr>
    </w:p>
    <w:p w14:paraId="500FADE7" w14:textId="77777777" w:rsidR="0043015F" w:rsidRDefault="0043015F" w:rsidP="0043015F">
      <w:pPr>
        <w:rPr>
          <w:sz w:val="28"/>
          <w:szCs w:val="28"/>
        </w:rPr>
      </w:pPr>
    </w:p>
    <w:p w14:paraId="06544B14" w14:textId="77777777" w:rsidR="0043015F" w:rsidRPr="0043015F" w:rsidRDefault="0043015F" w:rsidP="0043015F">
      <w:pPr>
        <w:rPr>
          <w:sz w:val="32"/>
          <w:szCs w:val="28"/>
        </w:rPr>
      </w:pPr>
      <w:r>
        <w:rPr>
          <w:sz w:val="32"/>
          <w:szCs w:val="28"/>
        </w:rPr>
        <w:t>Output</w:t>
      </w:r>
    </w:p>
    <w:p w14:paraId="0B2ADC5B" w14:textId="70452680" w:rsidR="0043015F" w:rsidRDefault="0043015F" w:rsidP="0043015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7E2F67C" wp14:editId="2229BEB0">
            <wp:extent cx="6858000" cy="2750820"/>
            <wp:effectExtent l="0" t="0" r="0" b="0"/>
            <wp:docPr id="750244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2447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2780" w14:textId="77777777" w:rsidR="0043015F" w:rsidRDefault="0043015F" w:rsidP="0043015F">
      <w:pPr>
        <w:rPr>
          <w:sz w:val="28"/>
          <w:szCs w:val="28"/>
        </w:rPr>
      </w:pPr>
    </w:p>
    <w:p w14:paraId="0D153225" w14:textId="648C8231" w:rsidR="0043015F" w:rsidRPr="0043015F" w:rsidRDefault="0043015F" w:rsidP="0043015F">
      <w:pPr>
        <w:rPr>
          <w:sz w:val="28"/>
          <w:szCs w:val="28"/>
        </w:rPr>
      </w:pPr>
      <w:r>
        <w:rPr>
          <w:sz w:val="28"/>
          <w:szCs w:val="28"/>
        </w:rPr>
        <w:t xml:space="preserve">Dictionary.txt: </w:t>
      </w:r>
      <w:r w:rsidRPr="0043015F">
        <w:rPr>
          <w:sz w:val="28"/>
          <w:szCs w:val="28"/>
        </w:rPr>
        <w:t>a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b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c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d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e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f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g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h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j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k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l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m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n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o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p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q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r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s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t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u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v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w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x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y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z</w:t>
      </w:r>
    </w:p>
    <w:p w14:paraId="23D46344" w14:textId="77777777" w:rsid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>A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B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C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D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E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F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G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H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I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J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K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L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M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N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O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P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Q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R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S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T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U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V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W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X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Y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Z</w:t>
      </w:r>
      <w:r>
        <w:rPr>
          <w:sz w:val="28"/>
          <w:szCs w:val="28"/>
        </w:rPr>
        <w:t xml:space="preserve"> </w:t>
      </w:r>
    </w:p>
    <w:p w14:paraId="028E6AD6" w14:textId="022FE1B8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>0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4</w:t>
      </w:r>
      <w:r w:rsidR="007D1D23"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5</w:t>
      </w:r>
      <w:r w:rsidR="00803D25"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6</w:t>
      </w:r>
      <w:r w:rsidR="00790AC7"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7</w:t>
      </w:r>
      <w:r w:rsidR="00790AC7"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8</w:t>
      </w:r>
      <w:r w:rsidR="00790AC7"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9</w:t>
      </w:r>
    </w:p>
    <w:p w14:paraId="77DF9D4E" w14:textId="2133738B" w:rsid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>!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"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#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$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%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&amp;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'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*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/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&lt;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=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&gt;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?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@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[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\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^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_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`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{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|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}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~</w:t>
      </w:r>
    </w:p>
    <w:p w14:paraId="35CD04AF" w14:textId="77777777" w:rsidR="00B43469" w:rsidRDefault="00B43469" w:rsidP="0043015F">
      <w:pPr>
        <w:rPr>
          <w:sz w:val="28"/>
          <w:szCs w:val="28"/>
        </w:rPr>
      </w:pPr>
    </w:p>
    <w:p w14:paraId="3A45A8D5" w14:textId="77777777" w:rsidR="003A1E5E" w:rsidRDefault="003A1E5E" w:rsidP="003A1E5E">
      <w:pPr>
        <w:rPr>
          <w:sz w:val="28"/>
          <w:szCs w:val="28"/>
        </w:rPr>
      </w:pPr>
    </w:p>
    <w:p w14:paraId="5763A957" w14:textId="3B9E12D7" w:rsidR="00B43469" w:rsidRDefault="00B43469" w:rsidP="003A1E5E">
      <w:pPr>
        <w:rPr>
          <w:sz w:val="32"/>
          <w:szCs w:val="28"/>
        </w:rPr>
      </w:pPr>
      <w:r w:rsidRPr="003A1E5E">
        <w:rPr>
          <w:sz w:val="32"/>
          <w:szCs w:val="28"/>
        </w:rPr>
        <w:t xml:space="preserve">Q6. </w:t>
      </w:r>
      <w:r w:rsidR="003A1E5E" w:rsidRPr="003A1E5E">
        <w:rPr>
          <w:sz w:val="32"/>
          <w:szCs w:val="28"/>
        </w:rPr>
        <w:t>Write a Python program that simulates a brute-force attack on a password by trying out all possible character combinations.</w:t>
      </w:r>
    </w:p>
    <w:p w14:paraId="43EE2CA5" w14:textId="77777777" w:rsidR="003A1E5E" w:rsidRDefault="003A1E5E" w:rsidP="003A1E5E">
      <w:pPr>
        <w:rPr>
          <w:sz w:val="32"/>
          <w:szCs w:val="28"/>
        </w:rPr>
      </w:pPr>
    </w:p>
    <w:p w14:paraId="0D6D2E54" w14:textId="77777777" w:rsidR="003A1E5E" w:rsidRDefault="003A1E5E" w:rsidP="003A1E5E">
      <w:pPr>
        <w:rPr>
          <w:sz w:val="32"/>
          <w:szCs w:val="28"/>
        </w:rPr>
      </w:pPr>
    </w:p>
    <w:p w14:paraId="2EEFA207" w14:textId="77777777" w:rsidR="003A1E5E" w:rsidRDefault="003A1E5E" w:rsidP="003A1E5E">
      <w:pPr>
        <w:rPr>
          <w:sz w:val="32"/>
          <w:szCs w:val="28"/>
        </w:rPr>
      </w:pPr>
    </w:p>
    <w:p w14:paraId="0E918BD8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lastRenderedPageBreak/>
        <w:t xml:space="preserve">import </w:t>
      </w:r>
      <w:proofErr w:type="spellStart"/>
      <w:r w:rsidRPr="005A75CA">
        <w:rPr>
          <w:sz w:val="28"/>
          <w:szCs w:val="28"/>
        </w:rPr>
        <w:t>itertools</w:t>
      </w:r>
      <w:proofErr w:type="spellEnd"/>
    </w:p>
    <w:p w14:paraId="00AE8543" w14:textId="77777777" w:rsidR="005A75CA" w:rsidRPr="005A75CA" w:rsidRDefault="005A75CA" w:rsidP="005A75CA">
      <w:pPr>
        <w:rPr>
          <w:sz w:val="28"/>
          <w:szCs w:val="28"/>
        </w:rPr>
      </w:pPr>
    </w:p>
    <w:p w14:paraId="423AF9C3" w14:textId="77777777" w:rsidR="005A75CA" w:rsidRPr="005A75CA" w:rsidRDefault="005A75CA" w:rsidP="005A75CA">
      <w:pPr>
        <w:rPr>
          <w:sz w:val="28"/>
          <w:szCs w:val="28"/>
        </w:rPr>
      </w:pPr>
      <w:proofErr w:type="spellStart"/>
      <w:r w:rsidRPr="005A75CA">
        <w:rPr>
          <w:sz w:val="28"/>
          <w:szCs w:val="28"/>
        </w:rPr>
        <w:t>def</w:t>
      </w:r>
      <w:proofErr w:type="spellEnd"/>
      <w:r w:rsidRPr="005A75CA">
        <w:rPr>
          <w:sz w:val="28"/>
          <w:szCs w:val="28"/>
        </w:rPr>
        <w:t xml:space="preserve"> </w:t>
      </w:r>
      <w:proofErr w:type="spellStart"/>
      <w:r w:rsidRPr="005A75CA">
        <w:rPr>
          <w:sz w:val="28"/>
          <w:szCs w:val="28"/>
        </w:rPr>
        <w:t>brute_force_attack</w:t>
      </w:r>
      <w:proofErr w:type="spellEnd"/>
      <w:r w:rsidRPr="005A75CA">
        <w:rPr>
          <w:sz w:val="28"/>
          <w:szCs w:val="28"/>
        </w:rPr>
        <w:t>(</w:t>
      </w:r>
      <w:proofErr w:type="spellStart"/>
      <w:r w:rsidRPr="005A75CA">
        <w:rPr>
          <w:sz w:val="28"/>
          <w:szCs w:val="28"/>
        </w:rPr>
        <w:t>target_password</w:t>
      </w:r>
      <w:proofErr w:type="spellEnd"/>
      <w:r w:rsidRPr="005A75CA">
        <w:rPr>
          <w:sz w:val="28"/>
          <w:szCs w:val="28"/>
        </w:rPr>
        <w:t xml:space="preserve">, </w:t>
      </w:r>
      <w:proofErr w:type="spellStart"/>
      <w:r w:rsidRPr="005A75CA">
        <w:rPr>
          <w:sz w:val="28"/>
          <w:szCs w:val="28"/>
        </w:rPr>
        <w:t>max_length</w:t>
      </w:r>
      <w:proofErr w:type="spellEnd"/>
      <w:r w:rsidRPr="005A75CA">
        <w:rPr>
          <w:sz w:val="28"/>
          <w:szCs w:val="28"/>
        </w:rPr>
        <w:t>):</w:t>
      </w:r>
    </w:p>
    <w:p w14:paraId="6B8C7DF0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"""</w:t>
      </w:r>
    </w:p>
    <w:p w14:paraId="07C84C2A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Simulates a brute-force attack to guess the target password.</w:t>
      </w:r>
    </w:p>
    <w:p w14:paraId="2A1E90FF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</w:t>
      </w:r>
    </w:p>
    <w:p w14:paraId="71AD40C7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</w:t>
      </w:r>
      <w:proofErr w:type="spellStart"/>
      <w:r w:rsidRPr="005A75CA">
        <w:rPr>
          <w:sz w:val="28"/>
          <w:szCs w:val="28"/>
        </w:rPr>
        <w:t>Args</w:t>
      </w:r>
      <w:proofErr w:type="spellEnd"/>
      <w:r w:rsidRPr="005A75CA">
        <w:rPr>
          <w:sz w:val="28"/>
          <w:szCs w:val="28"/>
        </w:rPr>
        <w:t>:</w:t>
      </w:r>
    </w:p>
    <w:p w14:paraId="1E9B10B3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    </w:t>
      </w:r>
      <w:proofErr w:type="spellStart"/>
      <w:r w:rsidRPr="005A75CA">
        <w:rPr>
          <w:sz w:val="28"/>
          <w:szCs w:val="28"/>
        </w:rPr>
        <w:t>target_password</w:t>
      </w:r>
      <w:proofErr w:type="spellEnd"/>
      <w:r w:rsidRPr="005A75CA">
        <w:rPr>
          <w:sz w:val="28"/>
          <w:szCs w:val="28"/>
        </w:rPr>
        <w:t xml:space="preserve"> (</w:t>
      </w:r>
      <w:proofErr w:type="spellStart"/>
      <w:r w:rsidRPr="005A75CA">
        <w:rPr>
          <w:sz w:val="28"/>
          <w:szCs w:val="28"/>
        </w:rPr>
        <w:t>str</w:t>
      </w:r>
      <w:proofErr w:type="spellEnd"/>
      <w:r w:rsidRPr="005A75CA">
        <w:rPr>
          <w:sz w:val="28"/>
          <w:szCs w:val="28"/>
        </w:rPr>
        <w:t>): The password to guess.</w:t>
      </w:r>
    </w:p>
    <w:p w14:paraId="3DDC66FD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    </w:t>
      </w:r>
      <w:proofErr w:type="spellStart"/>
      <w:r w:rsidRPr="005A75CA">
        <w:rPr>
          <w:sz w:val="28"/>
          <w:szCs w:val="28"/>
        </w:rPr>
        <w:t>max_length</w:t>
      </w:r>
      <w:proofErr w:type="spellEnd"/>
      <w:r w:rsidRPr="005A75CA">
        <w:rPr>
          <w:sz w:val="28"/>
          <w:szCs w:val="28"/>
        </w:rPr>
        <w:t xml:space="preserve"> (</w:t>
      </w:r>
      <w:proofErr w:type="spellStart"/>
      <w:r w:rsidRPr="005A75CA">
        <w:rPr>
          <w:sz w:val="28"/>
          <w:szCs w:val="28"/>
        </w:rPr>
        <w:t>int</w:t>
      </w:r>
      <w:proofErr w:type="spellEnd"/>
      <w:r w:rsidRPr="005A75CA">
        <w:rPr>
          <w:sz w:val="28"/>
          <w:szCs w:val="28"/>
        </w:rPr>
        <w:t>): Maximum length of passwords to try.</w:t>
      </w:r>
    </w:p>
    <w:p w14:paraId="4B67C815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</w:t>
      </w:r>
    </w:p>
    <w:p w14:paraId="6773B51A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Returns:</w:t>
      </w:r>
    </w:p>
    <w:p w14:paraId="5CF7A0BA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    </w:t>
      </w:r>
      <w:proofErr w:type="spellStart"/>
      <w:r w:rsidRPr="005A75CA">
        <w:rPr>
          <w:sz w:val="28"/>
          <w:szCs w:val="28"/>
        </w:rPr>
        <w:t>str</w:t>
      </w:r>
      <w:proofErr w:type="spellEnd"/>
      <w:r w:rsidRPr="005A75CA">
        <w:rPr>
          <w:sz w:val="28"/>
          <w:szCs w:val="28"/>
        </w:rPr>
        <w:t>: The guessed password if found.</w:t>
      </w:r>
    </w:p>
    <w:p w14:paraId="22DDEA32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"""</w:t>
      </w:r>
    </w:p>
    <w:p w14:paraId="366E45D9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# Define the character set</w:t>
      </w:r>
    </w:p>
    <w:p w14:paraId="3F7A6CD3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characters = (</w:t>
      </w:r>
    </w:p>
    <w:p w14:paraId="56ADB012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    "</w:t>
      </w:r>
      <w:proofErr w:type="spellStart"/>
      <w:r w:rsidRPr="005A75CA">
        <w:rPr>
          <w:sz w:val="28"/>
          <w:szCs w:val="28"/>
        </w:rPr>
        <w:t>abcdefghijklmnopqrstuvwxyz</w:t>
      </w:r>
      <w:proofErr w:type="spellEnd"/>
      <w:r w:rsidRPr="005A75CA">
        <w:rPr>
          <w:sz w:val="28"/>
          <w:szCs w:val="28"/>
        </w:rPr>
        <w:t>"</w:t>
      </w:r>
    </w:p>
    <w:p w14:paraId="60487F13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    "ABCDEFGHIJKLMNOPQRSTUVWXYZ"</w:t>
      </w:r>
    </w:p>
    <w:p w14:paraId="583FE241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    "0123456789"</w:t>
      </w:r>
    </w:p>
    <w:p w14:paraId="25D7B61A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    "!\"#$%&amp;'()*+,-./:;&lt;=&gt;?@[\\]^_`{|}~"</w:t>
      </w:r>
    </w:p>
    <w:p w14:paraId="5F71B8CB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)</w:t>
      </w:r>
    </w:p>
    <w:p w14:paraId="28CB2A2D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attempts = 0</w:t>
      </w:r>
    </w:p>
    <w:p w14:paraId="151DBF71" w14:textId="77777777" w:rsidR="005A75CA" w:rsidRPr="005A75CA" w:rsidRDefault="005A75CA" w:rsidP="005A75CA">
      <w:pPr>
        <w:rPr>
          <w:sz w:val="28"/>
          <w:szCs w:val="28"/>
        </w:rPr>
      </w:pPr>
    </w:p>
    <w:p w14:paraId="31460348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# Try passwords of increasing lengths up to </w:t>
      </w:r>
      <w:proofErr w:type="spellStart"/>
      <w:r w:rsidRPr="005A75CA">
        <w:rPr>
          <w:sz w:val="28"/>
          <w:szCs w:val="28"/>
        </w:rPr>
        <w:t>max_length</w:t>
      </w:r>
      <w:proofErr w:type="spellEnd"/>
    </w:p>
    <w:p w14:paraId="65F8A198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for length in range(1, </w:t>
      </w:r>
      <w:proofErr w:type="spellStart"/>
      <w:r w:rsidRPr="005A75CA">
        <w:rPr>
          <w:sz w:val="28"/>
          <w:szCs w:val="28"/>
        </w:rPr>
        <w:t>max_length</w:t>
      </w:r>
      <w:proofErr w:type="spellEnd"/>
      <w:r w:rsidRPr="005A75CA">
        <w:rPr>
          <w:sz w:val="28"/>
          <w:szCs w:val="28"/>
        </w:rPr>
        <w:t xml:space="preserve"> + 1):</w:t>
      </w:r>
    </w:p>
    <w:p w14:paraId="0E5C2627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    for combination in </w:t>
      </w:r>
      <w:proofErr w:type="spellStart"/>
      <w:r w:rsidRPr="005A75CA">
        <w:rPr>
          <w:sz w:val="28"/>
          <w:szCs w:val="28"/>
        </w:rPr>
        <w:t>itertools.product</w:t>
      </w:r>
      <w:proofErr w:type="spellEnd"/>
      <w:r w:rsidRPr="005A75CA">
        <w:rPr>
          <w:sz w:val="28"/>
          <w:szCs w:val="28"/>
        </w:rPr>
        <w:t>(characters, repeat=length):</w:t>
      </w:r>
    </w:p>
    <w:p w14:paraId="00306928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        # Join the characters to form a password</w:t>
      </w:r>
    </w:p>
    <w:p w14:paraId="5C3EE5D7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        </w:t>
      </w:r>
      <w:proofErr w:type="spellStart"/>
      <w:r w:rsidRPr="005A75CA">
        <w:rPr>
          <w:sz w:val="28"/>
          <w:szCs w:val="28"/>
        </w:rPr>
        <w:t>guessed_password</w:t>
      </w:r>
      <w:proofErr w:type="spellEnd"/>
      <w:r w:rsidRPr="005A75CA">
        <w:rPr>
          <w:sz w:val="28"/>
          <w:szCs w:val="28"/>
        </w:rPr>
        <w:t xml:space="preserve"> = ''.join(combination)</w:t>
      </w:r>
    </w:p>
    <w:p w14:paraId="74045FCA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        attempts += 1</w:t>
      </w:r>
    </w:p>
    <w:p w14:paraId="66DBCC2E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        </w:t>
      </w:r>
    </w:p>
    <w:p w14:paraId="1934EE09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        # Print progress for beginners to visualize</w:t>
      </w:r>
    </w:p>
    <w:p w14:paraId="1E9C8346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        print(</w:t>
      </w:r>
      <w:proofErr w:type="spellStart"/>
      <w:r w:rsidRPr="005A75CA">
        <w:rPr>
          <w:sz w:val="28"/>
          <w:szCs w:val="28"/>
        </w:rPr>
        <w:t>f"Trying</w:t>
      </w:r>
      <w:proofErr w:type="spellEnd"/>
      <w:r w:rsidRPr="005A75CA">
        <w:rPr>
          <w:sz w:val="28"/>
          <w:szCs w:val="28"/>
        </w:rPr>
        <w:t>: {</w:t>
      </w:r>
      <w:proofErr w:type="spellStart"/>
      <w:r w:rsidRPr="005A75CA">
        <w:rPr>
          <w:sz w:val="28"/>
          <w:szCs w:val="28"/>
        </w:rPr>
        <w:t>guessed_password</w:t>
      </w:r>
      <w:proofErr w:type="spellEnd"/>
      <w:r w:rsidRPr="005A75CA">
        <w:rPr>
          <w:sz w:val="28"/>
          <w:szCs w:val="28"/>
        </w:rPr>
        <w:t>}")</w:t>
      </w:r>
    </w:p>
    <w:p w14:paraId="7564CA26" w14:textId="77777777" w:rsidR="005A75CA" w:rsidRPr="005A75CA" w:rsidRDefault="005A75CA" w:rsidP="005A75CA">
      <w:pPr>
        <w:rPr>
          <w:sz w:val="28"/>
          <w:szCs w:val="28"/>
        </w:rPr>
      </w:pPr>
    </w:p>
    <w:p w14:paraId="36AC1D13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        # Check if the guessed password matches the target</w:t>
      </w:r>
    </w:p>
    <w:p w14:paraId="03E432C1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        if </w:t>
      </w:r>
      <w:proofErr w:type="spellStart"/>
      <w:r w:rsidRPr="005A75CA">
        <w:rPr>
          <w:sz w:val="28"/>
          <w:szCs w:val="28"/>
        </w:rPr>
        <w:t>guessed_password</w:t>
      </w:r>
      <w:proofErr w:type="spellEnd"/>
      <w:r w:rsidRPr="005A75CA">
        <w:rPr>
          <w:sz w:val="28"/>
          <w:szCs w:val="28"/>
        </w:rPr>
        <w:t xml:space="preserve"> == </w:t>
      </w:r>
      <w:proofErr w:type="spellStart"/>
      <w:r w:rsidRPr="005A75CA">
        <w:rPr>
          <w:sz w:val="28"/>
          <w:szCs w:val="28"/>
        </w:rPr>
        <w:t>target_password</w:t>
      </w:r>
      <w:proofErr w:type="spellEnd"/>
      <w:r w:rsidRPr="005A75CA">
        <w:rPr>
          <w:sz w:val="28"/>
          <w:szCs w:val="28"/>
        </w:rPr>
        <w:t>:</w:t>
      </w:r>
    </w:p>
    <w:p w14:paraId="647BC936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            print(f"\</w:t>
      </w:r>
      <w:proofErr w:type="spellStart"/>
      <w:r w:rsidRPr="005A75CA">
        <w:rPr>
          <w:sz w:val="28"/>
          <w:szCs w:val="28"/>
        </w:rPr>
        <w:t>nPassword</w:t>
      </w:r>
      <w:proofErr w:type="spellEnd"/>
      <w:r w:rsidRPr="005A75CA">
        <w:rPr>
          <w:sz w:val="28"/>
          <w:szCs w:val="28"/>
        </w:rPr>
        <w:t xml:space="preserve"> found after {attempts} attempts!")</w:t>
      </w:r>
    </w:p>
    <w:p w14:paraId="7BE3182C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            return </w:t>
      </w:r>
      <w:proofErr w:type="spellStart"/>
      <w:r w:rsidRPr="005A75CA">
        <w:rPr>
          <w:sz w:val="28"/>
          <w:szCs w:val="28"/>
        </w:rPr>
        <w:t>guessed_password</w:t>
      </w:r>
      <w:proofErr w:type="spellEnd"/>
    </w:p>
    <w:p w14:paraId="52233DFA" w14:textId="77777777" w:rsidR="005A75CA" w:rsidRPr="005A75CA" w:rsidRDefault="005A75CA" w:rsidP="005A75CA">
      <w:pPr>
        <w:rPr>
          <w:sz w:val="28"/>
          <w:szCs w:val="28"/>
        </w:rPr>
      </w:pPr>
    </w:p>
    <w:p w14:paraId="2D0D9289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# If the password isn't found</w:t>
      </w:r>
    </w:p>
    <w:p w14:paraId="7CBB6F20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print("\</w:t>
      </w:r>
      <w:proofErr w:type="spellStart"/>
      <w:r w:rsidRPr="005A75CA">
        <w:rPr>
          <w:sz w:val="28"/>
          <w:szCs w:val="28"/>
        </w:rPr>
        <w:t>nPassword</w:t>
      </w:r>
      <w:proofErr w:type="spellEnd"/>
      <w:r w:rsidRPr="005A75CA">
        <w:rPr>
          <w:sz w:val="28"/>
          <w:szCs w:val="28"/>
        </w:rPr>
        <w:t xml:space="preserve"> not found within the given length.")</w:t>
      </w:r>
    </w:p>
    <w:p w14:paraId="3DA32B44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return None</w:t>
      </w:r>
    </w:p>
    <w:p w14:paraId="37BFA74C" w14:textId="77777777" w:rsidR="005A75CA" w:rsidRPr="005A75CA" w:rsidRDefault="005A75CA" w:rsidP="005A75CA">
      <w:pPr>
        <w:rPr>
          <w:sz w:val="28"/>
          <w:szCs w:val="28"/>
        </w:rPr>
      </w:pPr>
    </w:p>
    <w:p w14:paraId="4E81CF0C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># Main script</w:t>
      </w:r>
    </w:p>
    <w:p w14:paraId="64F0E14A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>if __name__ == "__main__":</w:t>
      </w:r>
    </w:p>
    <w:p w14:paraId="07FFBD3C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# Ask the user for the target password and maximum length</w:t>
      </w:r>
    </w:p>
    <w:p w14:paraId="790B691B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</w:t>
      </w:r>
      <w:proofErr w:type="spellStart"/>
      <w:r w:rsidRPr="005A75CA">
        <w:rPr>
          <w:sz w:val="28"/>
          <w:szCs w:val="28"/>
        </w:rPr>
        <w:t>target_password</w:t>
      </w:r>
      <w:proofErr w:type="spellEnd"/>
      <w:r w:rsidRPr="005A75CA">
        <w:rPr>
          <w:sz w:val="28"/>
          <w:szCs w:val="28"/>
        </w:rPr>
        <w:t xml:space="preserve"> = input("Enter the password to guess: ")</w:t>
      </w:r>
    </w:p>
    <w:p w14:paraId="45CC277F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</w:t>
      </w:r>
      <w:proofErr w:type="spellStart"/>
      <w:r w:rsidRPr="005A75CA">
        <w:rPr>
          <w:sz w:val="28"/>
          <w:szCs w:val="28"/>
        </w:rPr>
        <w:t>max_length</w:t>
      </w:r>
      <w:proofErr w:type="spellEnd"/>
      <w:r w:rsidRPr="005A75CA">
        <w:rPr>
          <w:sz w:val="28"/>
          <w:szCs w:val="28"/>
        </w:rPr>
        <w:t xml:space="preserve"> = </w:t>
      </w:r>
      <w:proofErr w:type="spellStart"/>
      <w:r w:rsidRPr="005A75CA">
        <w:rPr>
          <w:sz w:val="28"/>
          <w:szCs w:val="28"/>
        </w:rPr>
        <w:t>int</w:t>
      </w:r>
      <w:proofErr w:type="spellEnd"/>
      <w:r w:rsidRPr="005A75CA">
        <w:rPr>
          <w:sz w:val="28"/>
          <w:szCs w:val="28"/>
        </w:rPr>
        <w:t>(input("Enter the maximum password length to try: "))</w:t>
      </w:r>
    </w:p>
    <w:p w14:paraId="44140230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</w:t>
      </w:r>
    </w:p>
    <w:p w14:paraId="4EA4B71D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# Start the brute-force attack</w:t>
      </w:r>
    </w:p>
    <w:p w14:paraId="2011BEE9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print("\</w:t>
      </w:r>
      <w:proofErr w:type="spellStart"/>
      <w:r w:rsidRPr="005A75CA">
        <w:rPr>
          <w:sz w:val="28"/>
          <w:szCs w:val="28"/>
        </w:rPr>
        <w:t>nStarting</w:t>
      </w:r>
      <w:proofErr w:type="spellEnd"/>
      <w:r w:rsidRPr="005A75CA">
        <w:rPr>
          <w:sz w:val="28"/>
          <w:szCs w:val="28"/>
        </w:rPr>
        <w:t xml:space="preserve"> brute-force attack...")</w:t>
      </w:r>
    </w:p>
    <w:p w14:paraId="63D5AF48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result = </w:t>
      </w:r>
      <w:proofErr w:type="spellStart"/>
      <w:r w:rsidRPr="005A75CA">
        <w:rPr>
          <w:sz w:val="28"/>
          <w:szCs w:val="28"/>
        </w:rPr>
        <w:t>brute_force_attack</w:t>
      </w:r>
      <w:proofErr w:type="spellEnd"/>
      <w:r w:rsidRPr="005A75CA">
        <w:rPr>
          <w:sz w:val="28"/>
          <w:szCs w:val="28"/>
        </w:rPr>
        <w:t>(</w:t>
      </w:r>
      <w:proofErr w:type="spellStart"/>
      <w:r w:rsidRPr="005A75CA">
        <w:rPr>
          <w:sz w:val="28"/>
          <w:szCs w:val="28"/>
        </w:rPr>
        <w:t>target_password</w:t>
      </w:r>
      <w:proofErr w:type="spellEnd"/>
      <w:r w:rsidRPr="005A75CA">
        <w:rPr>
          <w:sz w:val="28"/>
          <w:szCs w:val="28"/>
        </w:rPr>
        <w:t xml:space="preserve">, </w:t>
      </w:r>
      <w:proofErr w:type="spellStart"/>
      <w:r w:rsidRPr="005A75CA">
        <w:rPr>
          <w:sz w:val="28"/>
          <w:szCs w:val="28"/>
        </w:rPr>
        <w:t>max_length</w:t>
      </w:r>
      <w:proofErr w:type="spellEnd"/>
      <w:r w:rsidRPr="005A75CA">
        <w:rPr>
          <w:sz w:val="28"/>
          <w:szCs w:val="28"/>
        </w:rPr>
        <w:t>)</w:t>
      </w:r>
    </w:p>
    <w:p w14:paraId="17B257AB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</w:t>
      </w:r>
    </w:p>
    <w:p w14:paraId="2FD9EDEC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if result:</w:t>
      </w:r>
    </w:p>
    <w:p w14:paraId="5689566B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    print(</w:t>
      </w:r>
      <w:proofErr w:type="spellStart"/>
      <w:r w:rsidRPr="005A75CA">
        <w:rPr>
          <w:sz w:val="28"/>
          <w:szCs w:val="28"/>
        </w:rPr>
        <w:t>f"The</w:t>
      </w:r>
      <w:proofErr w:type="spellEnd"/>
      <w:r w:rsidRPr="005A75CA">
        <w:rPr>
          <w:sz w:val="28"/>
          <w:szCs w:val="28"/>
        </w:rPr>
        <w:t xml:space="preserve"> password is: {result}")</w:t>
      </w:r>
    </w:p>
    <w:p w14:paraId="6DC51EFC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else:</w:t>
      </w:r>
    </w:p>
    <w:p w14:paraId="21F5424F" w14:textId="3E429AC4" w:rsidR="003A1E5E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    print("Could not guess the password.")</w:t>
      </w:r>
    </w:p>
    <w:p w14:paraId="646A0FEA" w14:textId="77777777" w:rsidR="005A75CA" w:rsidRDefault="005A75CA" w:rsidP="005A75CA">
      <w:pPr>
        <w:rPr>
          <w:sz w:val="28"/>
          <w:szCs w:val="28"/>
        </w:rPr>
      </w:pPr>
    </w:p>
    <w:p w14:paraId="3DFE87CE" w14:textId="381B9D1F" w:rsidR="002902BB" w:rsidRDefault="002902BB" w:rsidP="005A75CA">
      <w:pPr>
        <w:rPr>
          <w:sz w:val="32"/>
          <w:szCs w:val="28"/>
        </w:rPr>
      </w:pPr>
      <w:r>
        <w:rPr>
          <w:sz w:val="32"/>
          <w:szCs w:val="28"/>
        </w:rPr>
        <w:t>Output</w:t>
      </w:r>
    </w:p>
    <w:p w14:paraId="1E474ED3" w14:textId="6FEE1E25" w:rsidR="002902BB" w:rsidRDefault="002902BB" w:rsidP="005A75CA">
      <w:pPr>
        <w:rPr>
          <w:noProof/>
        </w:rPr>
      </w:pPr>
      <w:r>
        <w:rPr>
          <w:noProof/>
        </w:rPr>
        <w:drawing>
          <wp:inline distT="0" distB="0" distL="0" distR="0" wp14:anchorId="2CC3F391" wp14:editId="0D133F90">
            <wp:extent cx="6858000" cy="2493645"/>
            <wp:effectExtent l="0" t="0" r="0" b="1905"/>
            <wp:docPr id="1511227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277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B877" w14:textId="77777777" w:rsidR="002902BB" w:rsidRDefault="002902BB" w:rsidP="005A75CA">
      <w:pPr>
        <w:rPr>
          <w:noProof/>
        </w:rPr>
      </w:pPr>
    </w:p>
    <w:p w14:paraId="12B53A40" w14:textId="4F6DE907" w:rsidR="000D4522" w:rsidRDefault="000D4522" w:rsidP="005A75CA">
      <w:pPr>
        <w:rPr>
          <w:noProof/>
          <w:sz w:val="32"/>
        </w:rPr>
      </w:pPr>
      <w:r>
        <w:rPr>
          <w:noProof/>
          <w:sz w:val="32"/>
        </w:rPr>
        <w:t>Q7.</w:t>
      </w:r>
      <w:r w:rsidR="00967B65" w:rsidRPr="00967B65">
        <w:t xml:space="preserve"> </w:t>
      </w:r>
      <w:r w:rsidR="00967B65" w:rsidRPr="00967B65">
        <w:rPr>
          <w:noProof/>
          <w:sz w:val="32"/>
        </w:rPr>
        <w:t>Demonstrate the usage/sending of a digitally signed document.</w:t>
      </w:r>
    </w:p>
    <w:p w14:paraId="681FC9C6" w14:textId="77777777" w:rsidR="008521B9" w:rsidRDefault="008521B9" w:rsidP="005A75CA">
      <w:pPr>
        <w:rPr>
          <w:noProof/>
          <w:sz w:val="32"/>
        </w:rPr>
      </w:pPr>
    </w:p>
    <w:p w14:paraId="352F7073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>import os</w:t>
      </w:r>
    </w:p>
    <w:p w14:paraId="77F9A9AA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>from cryptography.hazmat.primitives import hashes</w:t>
      </w:r>
    </w:p>
    <w:p w14:paraId="3FEEE04F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>from cryptography.hazmat.primitives.asymmetric import rsa, padding</w:t>
      </w:r>
    </w:p>
    <w:p w14:paraId="4A2012C9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>from cryptography.hazmat.primitives.serialization import Encoding, PublicFormat, PrivateFormat, NoEncryption</w:t>
      </w:r>
    </w:p>
    <w:p w14:paraId="4B7D8BED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>from cryptography.hazmat.primitives.serialization import load_pem_private_key, load_pem_public_key</w:t>
      </w:r>
    </w:p>
    <w:p w14:paraId="2A6DD3F2" w14:textId="77777777" w:rsidR="00E70EFA" w:rsidRPr="00E70EFA" w:rsidRDefault="00E70EFA" w:rsidP="00E70EFA">
      <w:pPr>
        <w:rPr>
          <w:noProof/>
          <w:sz w:val="28"/>
        </w:rPr>
      </w:pPr>
    </w:p>
    <w:p w14:paraId="5268C461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># Step 1: Generate RSA Key Pair</w:t>
      </w:r>
    </w:p>
    <w:p w14:paraId="1842926F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>def generate_keys():</w:t>
      </w:r>
    </w:p>
    <w:p w14:paraId="4CF873F5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private_key = rsa.generate_private_key(</w:t>
      </w:r>
    </w:p>
    <w:p w14:paraId="72854A5A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public_exponent=65537,</w:t>
      </w:r>
    </w:p>
    <w:p w14:paraId="7E82626A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key_size=2048,</w:t>
      </w:r>
    </w:p>
    <w:p w14:paraId="6B06894C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)</w:t>
      </w:r>
    </w:p>
    <w:p w14:paraId="74CE0E22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public_key = private_key.public_key()</w:t>
      </w:r>
    </w:p>
    <w:p w14:paraId="2001335A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return private_key, public_key</w:t>
      </w:r>
    </w:p>
    <w:p w14:paraId="691BC70E" w14:textId="77777777" w:rsidR="00E70EFA" w:rsidRPr="00E70EFA" w:rsidRDefault="00E70EFA" w:rsidP="00E70EFA">
      <w:pPr>
        <w:rPr>
          <w:noProof/>
          <w:sz w:val="28"/>
        </w:rPr>
      </w:pPr>
    </w:p>
    <w:p w14:paraId="69B0493D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># Step 2: Digitally Sign the File</w:t>
      </w:r>
    </w:p>
    <w:p w14:paraId="2AF68B3E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>def sign_file(file_path, private_key):</w:t>
      </w:r>
    </w:p>
    <w:p w14:paraId="4F489A72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with open(file_path, "rb") as file:</w:t>
      </w:r>
    </w:p>
    <w:p w14:paraId="2F59E7D9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file_data = file.read()</w:t>
      </w:r>
    </w:p>
    <w:p w14:paraId="272040E8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signature = private_key.sign(</w:t>
      </w:r>
    </w:p>
    <w:p w14:paraId="1B66CC4A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file_data,</w:t>
      </w:r>
    </w:p>
    <w:p w14:paraId="51B7FBB6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padding.PSS(</w:t>
      </w:r>
    </w:p>
    <w:p w14:paraId="1A40643D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    mgf=padding.MGF1(hashes.SHA256()),</w:t>
      </w:r>
    </w:p>
    <w:p w14:paraId="335239F3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    salt_length=padding.PSS.MAX_LENGTH,</w:t>
      </w:r>
    </w:p>
    <w:p w14:paraId="7485E52F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),</w:t>
      </w:r>
    </w:p>
    <w:p w14:paraId="4FB627F8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hashes.SHA256(),</w:t>
      </w:r>
    </w:p>
    <w:p w14:paraId="1A284484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)</w:t>
      </w:r>
    </w:p>
    <w:p w14:paraId="15D93341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return signature</w:t>
      </w:r>
    </w:p>
    <w:p w14:paraId="488FFA09" w14:textId="77777777" w:rsidR="00E70EFA" w:rsidRPr="00E70EFA" w:rsidRDefault="00E70EFA" w:rsidP="00E70EFA">
      <w:pPr>
        <w:rPr>
          <w:noProof/>
          <w:sz w:val="28"/>
        </w:rPr>
      </w:pPr>
    </w:p>
    <w:p w14:paraId="567818AA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># Step 3: Verify the File's Signature</w:t>
      </w:r>
    </w:p>
    <w:p w14:paraId="58571317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>def verify_file(file_path, signature, public_key):</w:t>
      </w:r>
    </w:p>
    <w:p w14:paraId="1F843153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with open(file_path, "rb") as file:</w:t>
      </w:r>
    </w:p>
    <w:p w14:paraId="2D64FA12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file_data = file.read()</w:t>
      </w:r>
    </w:p>
    <w:p w14:paraId="15DA51DE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try:</w:t>
      </w:r>
    </w:p>
    <w:p w14:paraId="73837681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public_key.verify(</w:t>
      </w:r>
    </w:p>
    <w:p w14:paraId="1566304C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    signature,</w:t>
      </w:r>
    </w:p>
    <w:p w14:paraId="0C5789C9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    file_data,</w:t>
      </w:r>
    </w:p>
    <w:p w14:paraId="154DA403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    padding.PSS(</w:t>
      </w:r>
    </w:p>
    <w:p w14:paraId="5E99BF36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        mgf=padding.MGF1(hashes.SHA256()),</w:t>
      </w:r>
    </w:p>
    <w:p w14:paraId="4B495654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        salt_length=padding.PSS.MAX_LENGTH,</w:t>
      </w:r>
    </w:p>
    <w:p w14:paraId="5781BAF1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    ),</w:t>
      </w:r>
    </w:p>
    <w:p w14:paraId="26ED9501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    hashes.SHA256(),</w:t>
      </w:r>
    </w:p>
    <w:p w14:paraId="037A1EF5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)</w:t>
      </w:r>
    </w:p>
    <w:p w14:paraId="7F025D70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return True</w:t>
      </w:r>
    </w:p>
    <w:p w14:paraId="18C799FC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except Exception:</w:t>
      </w:r>
    </w:p>
    <w:p w14:paraId="3C6B1B9C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return False</w:t>
      </w:r>
    </w:p>
    <w:p w14:paraId="740EF8F3" w14:textId="77777777" w:rsidR="00E70EFA" w:rsidRPr="00E70EFA" w:rsidRDefault="00E70EFA" w:rsidP="00E70EFA">
      <w:pPr>
        <w:rPr>
          <w:noProof/>
          <w:sz w:val="28"/>
        </w:rPr>
      </w:pPr>
    </w:p>
    <w:p w14:paraId="7D7174D7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># Step 4: Save and Load Keys</w:t>
      </w:r>
    </w:p>
    <w:p w14:paraId="049C51F9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>def save_key(key, file_name, is_private=True):</w:t>
      </w:r>
    </w:p>
    <w:p w14:paraId="7C01664A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with open(file_name, 'wb') as key_file:</w:t>
      </w:r>
    </w:p>
    <w:p w14:paraId="5CBE24DC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if is_private:</w:t>
      </w:r>
    </w:p>
    <w:p w14:paraId="0598EF0E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    key_file.write(key.private_bytes(</w:t>
      </w:r>
    </w:p>
    <w:p w14:paraId="5717AB79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        Encoding.PEM,</w:t>
      </w:r>
    </w:p>
    <w:p w14:paraId="421A346C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        PrivateFormat.PKCS8,</w:t>
      </w:r>
    </w:p>
    <w:p w14:paraId="0259E98E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        NoEncryption()</w:t>
      </w:r>
    </w:p>
    <w:p w14:paraId="4E61A9A7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    ))</w:t>
      </w:r>
    </w:p>
    <w:p w14:paraId="13B646F0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else:</w:t>
      </w:r>
    </w:p>
    <w:p w14:paraId="52CC1272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    key_file.write(key.public_bytes(</w:t>
      </w:r>
    </w:p>
    <w:p w14:paraId="79EC6E29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        Encoding.PEM,</w:t>
      </w:r>
    </w:p>
    <w:p w14:paraId="7E4B176C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        PublicFormat.SubjectPublicKeyInfo</w:t>
      </w:r>
    </w:p>
    <w:p w14:paraId="21CE863E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    ))</w:t>
      </w:r>
    </w:p>
    <w:p w14:paraId="0B00C3AE" w14:textId="77777777" w:rsidR="00E70EFA" w:rsidRPr="00E70EFA" w:rsidRDefault="00E70EFA" w:rsidP="00E70EFA">
      <w:pPr>
        <w:rPr>
          <w:noProof/>
          <w:sz w:val="28"/>
        </w:rPr>
      </w:pPr>
    </w:p>
    <w:p w14:paraId="375FA4CE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>def load_key(file_name, is_private=True):</w:t>
      </w:r>
    </w:p>
    <w:p w14:paraId="6B424E52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with open(file_name, 'rb') as key_file:</w:t>
      </w:r>
    </w:p>
    <w:p w14:paraId="69C397AC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if is_private:</w:t>
      </w:r>
    </w:p>
    <w:p w14:paraId="0F9E934E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    return load_pem_private_key(key_file.read(), password=None)</w:t>
      </w:r>
    </w:p>
    <w:p w14:paraId="5185C770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else:</w:t>
      </w:r>
    </w:p>
    <w:p w14:paraId="1441050F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    return load_pem_public_key(key_file.read())</w:t>
      </w:r>
    </w:p>
    <w:p w14:paraId="1D6BBD1C" w14:textId="77777777" w:rsidR="00E70EFA" w:rsidRPr="00E70EFA" w:rsidRDefault="00E70EFA" w:rsidP="00E70EFA">
      <w:pPr>
        <w:rPr>
          <w:noProof/>
          <w:sz w:val="28"/>
        </w:rPr>
      </w:pPr>
    </w:p>
    <w:p w14:paraId="4942988A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># Main demonstration</w:t>
      </w:r>
    </w:p>
    <w:p w14:paraId="1AE2B6E8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>if __name__ == "__main__":</w:t>
      </w:r>
    </w:p>
    <w:p w14:paraId="068FB4C8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# 1. Generate keys</w:t>
      </w:r>
    </w:p>
    <w:p w14:paraId="52170F9B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private_key, public_key = generate_keys()</w:t>
      </w:r>
    </w:p>
    <w:p w14:paraId="59BE9AED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</w:t>
      </w:r>
    </w:p>
    <w:p w14:paraId="004A6C57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# Save keys to files</w:t>
      </w:r>
    </w:p>
    <w:p w14:paraId="422AEAD8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save_key(private_key, "private_key.pem", is_private=True)</w:t>
      </w:r>
    </w:p>
    <w:p w14:paraId="038044E1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save_key(public_key, "public_key.pem", is_private=False)</w:t>
      </w:r>
    </w:p>
    <w:p w14:paraId="6ADF1685" w14:textId="77777777" w:rsidR="00E70EFA" w:rsidRPr="00E70EFA" w:rsidRDefault="00E70EFA" w:rsidP="00E70EFA">
      <w:pPr>
        <w:rPr>
          <w:noProof/>
          <w:sz w:val="28"/>
        </w:rPr>
      </w:pPr>
    </w:p>
    <w:p w14:paraId="0B6FE1A8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# Load keys back from files</w:t>
      </w:r>
    </w:p>
    <w:p w14:paraId="5E30AEE4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private_key = load_key("private_key.pem", is_private=True)</w:t>
      </w:r>
    </w:p>
    <w:p w14:paraId="0CB237E6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public_key = load_key("public_key.pem", is_private=False)</w:t>
      </w:r>
    </w:p>
    <w:p w14:paraId="2C172894" w14:textId="77777777" w:rsidR="00E70EFA" w:rsidRPr="00E70EFA" w:rsidRDefault="00E70EFA" w:rsidP="00E70EFA">
      <w:pPr>
        <w:rPr>
          <w:noProof/>
          <w:sz w:val="28"/>
        </w:rPr>
      </w:pPr>
    </w:p>
    <w:p w14:paraId="0F7C8E2F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# 2. Ask the user to provide a file to sign</w:t>
      </w:r>
    </w:p>
    <w:p w14:paraId="38676170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file_path = input("Enter the path of the file to sign: ")</w:t>
      </w:r>
    </w:p>
    <w:p w14:paraId="7111E0A6" w14:textId="77777777" w:rsidR="00E70EFA" w:rsidRPr="00E70EFA" w:rsidRDefault="00E70EFA" w:rsidP="00E70EFA">
      <w:pPr>
        <w:rPr>
          <w:noProof/>
          <w:sz w:val="28"/>
        </w:rPr>
      </w:pPr>
    </w:p>
    <w:p w14:paraId="55E42DC6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if not os.path.exists(file_path):</w:t>
      </w:r>
    </w:p>
    <w:p w14:paraId="2DBCED4E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print("File does not exist. Please check the path and try again.")</w:t>
      </w:r>
    </w:p>
    <w:p w14:paraId="43E8A426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else:</w:t>
      </w:r>
    </w:p>
    <w:p w14:paraId="4EEE2556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# 3. Sign the file</w:t>
      </w:r>
    </w:p>
    <w:p w14:paraId="211B44C9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signature = sign_file(file_path, private_key)</w:t>
      </w:r>
    </w:p>
    <w:p w14:paraId="2E2AA61E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print("\nFile signed successfully.")</w:t>
      </w:r>
    </w:p>
    <w:p w14:paraId="3533913C" w14:textId="77777777" w:rsidR="00E70EFA" w:rsidRPr="00E70EFA" w:rsidRDefault="00E70EFA" w:rsidP="00E70EFA">
      <w:pPr>
        <w:rPr>
          <w:noProof/>
          <w:sz w:val="28"/>
        </w:rPr>
      </w:pPr>
    </w:p>
    <w:p w14:paraId="16577774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# Save the signature to a file</w:t>
      </w:r>
    </w:p>
    <w:p w14:paraId="348E49A6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signature_file = file_path + ".sig"</w:t>
      </w:r>
    </w:p>
    <w:p w14:paraId="51AC3B19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with open(signature_file, "wb") as sig_file:</w:t>
      </w:r>
    </w:p>
    <w:p w14:paraId="57640719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    sig_file.write(signature)</w:t>
      </w:r>
    </w:p>
    <w:p w14:paraId="33711BD4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print(f"Signature saved to: {signature_file}")</w:t>
      </w:r>
    </w:p>
    <w:p w14:paraId="15457460" w14:textId="77777777" w:rsidR="00E70EFA" w:rsidRPr="00E70EFA" w:rsidRDefault="00E70EFA" w:rsidP="00E70EFA">
      <w:pPr>
        <w:rPr>
          <w:noProof/>
          <w:sz w:val="28"/>
        </w:rPr>
      </w:pPr>
    </w:p>
    <w:p w14:paraId="248E50FB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# 4. Verify the file's signature</w:t>
      </w:r>
    </w:p>
    <w:p w14:paraId="02C57951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is_valid = verify_file(file_path, signature, public_key)</w:t>
      </w:r>
    </w:p>
    <w:p w14:paraId="6CCBBA84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if is_valid:</w:t>
      </w:r>
    </w:p>
    <w:p w14:paraId="5EBF4C98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    print("\nSignature is valid. File authenticity verified!")</w:t>
      </w:r>
    </w:p>
    <w:p w14:paraId="6BEA50B0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else:</w:t>
      </w:r>
    </w:p>
    <w:p w14:paraId="247E42FC" w14:textId="1726583E" w:rsidR="008521B9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    print("\nSignature is invalid. File authenticity cannot be verified.")</w:t>
      </w:r>
    </w:p>
    <w:p w14:paraId="472231C3" w14:textId="77777777" w:rsidR="00E70EFA" w:rsidRDefault="00E70EFA" w:rsidP="00E70EFA">
      <w:pPr>
        <w:rPr>
          <w:noProof/>
          <w:sz w:val="28"/>
        </w:rPr>
      </w:pPr>
    </w:p>
    <w:p w14:paraId="5CDC4201" w14:textId="68D4849A" w:rsidR="00E70EFA" w:rsidRDefault="00E70EFA" w:rsidP="00E70EFA">
      <w:pPr>
        <w:rPr>
          <w:noProof/>
          <w:sz w:val="28"/>
        </w:rPr>
      </w:pPr>
      <w:r>
        <w:rPr>
          <w:noProof/>
          <w:sz w:val="28"/>
        </w:rPr>
        <w:t>Outputs:</w:t>
      </w:r>
    </w:p>
    <w:p w14:paraId="0008876A" w14:textId="77777777" w:rsidR="00E70EFA" w:rsidRDefault="00E70EFA" w:rsidP="00E70EFA">
      <w:pPr>
        <w:rPr>
          <w:noProof/>
          <w:sz w:val="28"/>
        </w:rPr>
      </w:pPr>
    </w:p>
    <w:p w14:paraId="3F29688C" w14:textId="4D553E9D" w:rsidR="00E70EFA" w:rsidRDefault="00E70EFA" w:rsidP="00E70EFA">
      <w:pPr>
        <w:rPr>
          <w:noProof/>
          <w:sz w:val="28"/>
        </w:rPr>
      </w:pPr>
      <w:r>
        <w:rPr>
          <w:noProof/>
        </w:rPr>
        <w:drawing>
          <wp:inline distT="0" distB="0" distL="0" distR="0" wp14:anchorId="5A4FF46F" wp14:editId="5BFD0F23">
            <wp:extent cx="4913570" cy="2030400"/>
            <wp:effectExtent l="0" t="0" r="1905" b="8255"/>
            <wp:docPr id="453310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108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5576" cy="203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95BC" w14:textId="77777777" w:rsidR="00E70EFA" w:rsidRDefault="00E70EFA" w:rsidP="00E70EFA">
      <w:pPr>
        <w:rPr>
          <w:noProof/>
          <w:sz w:val="28"/>
        </w:rPr>
      </w:pPr>
    </w:p>
    <w:p w14:paraId="450C4EEF" w14:textId="77777777" w:rsidR="00E70EFA" w:rsidRDefault="00E70EFA" w:rsidP="00E70EFA">
      <w:pPr>
        <w:rPr>
          <w:noProof/>
          <w:sz w:val="28"/>
        </w:rPr>
      </w:pPr>
    </w:p>
    <w:p w14:paraId="324EDEFE" w14:textId="043CF760" w:rsidR="00E70EFA" w:rsidRDefault="00E70EFA" w:rsidP="00E70EFA">
      <w:pPr>
        <w:rPr>
          <w:noProof/>
          <w:sz w:val="28"/>
        </w:rPr>
      </w:pPr>
      <w:r>
        <w:rPr>
          <w:noProof/>
        </w:rPr>
        <w:drawing>
          <wp:inline distT="0" distB="0" distL="0" distR="0" wp14:anchorId="47A0D8A4" wp14:editId="676FAEDF">
            <wp:extent cx="6206400" cy="2099033"/>
            <wp:effectExtent l="0" t="0" r="4445" b="0"/>
            <wp:docPr id="1539920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205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37463" cy="210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0211" w14:textId="77777777" w:rsidR="00E70EFA" w:rsidRDefault="00E70EFA" w:rsidP="00E70EFA">
      <w:pPr>
        <w:rPr>
          <w:noProof/>
          <w:sz w:val="28"/>
        </w:rPr>
      </w:pPr>
    </w:p>
    <w:p w14:paraId="27D458C7" w14:textId="421551D5" w:rsidR="00E70EFA" w:rsidRDefault="00E70EFA" w:rsidP="00E70EFA">
      <w:pPr>
        <w:rPr>
          <w:noProof/>
          <w:sz w:val="28"/>
        </w:rPr>
      </w:pPr>
      <w:r>
        <w:rPr>
          <w:noProof/>
        </w:rPr>
        <w:drawing>
          <wp:inline distT="0" distB="0" distL="0" distR="0" wp14:anchorId="46F134C4" wp14:editId="41BC3A7B">
            <wp:extent cx="6858000" cy="2288540"/>
            <wp:effectExtent l="0" t="0" r="0" b="0"/>
            <wp:docPr id="108710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075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D5DF" w14:textId="77777777" w:rsidR="008F79EA" w:rsidRDefault="008F79EA" w:rsidP="00E70EFA">
      <w:pPr>
        <w:rPr>
          <w:noProof/>
          <w:sz w:val="28"/>
        </w:rPr>
      </w:pPr>
    </w:p>
    <w:p w14:paraId="5F7D6EBB" w14:textId="1010800B" w:rsidR="008F79EA" w:rsidRDefault="008F79EA" w:rsidP="00E70EFA">
      <w:pPr>
        <w:rPr>
          <w:noProof/>
          <w:sz w:val="28"/>
        </w:rPr>
      </w:pPr>
      <w:r>
        <w:rPr>
          <w:noProof/>
        </w:rPr>
        <w:drawing>
          <wp:inline distT="0" distB="0" distL="0" distR="0" wp14:anchorId="640CD5A6" wp14:editId="5B6D2F39">
            <wp:extent cx="4971429" cy="4238095"/>
            <wp:effectExtent l="0" t="0" r="635" b="0"/>
            <wp:docPr id="341143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438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4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493A" w14:textId="77777777" w:rsidR="008F79EA" w:rsidRDefault="008F79EA" w:rsidP="00E70EFA">
      <w:pPr>
        <w:rPr>
          <w:noProof/>
          <w:sz w:val="28"/>
        </w:rPr>
      </w:pPr>
    </w:p>
    <w:p w14:paraId="7CB8B3EA" w14:textId="50ED6288" w:rsidR="008F79EA" w:rsidRDefault="008F79EA" w:rsidP="00E70EFA">
      <w:pPr>
        <w:rPr>
          <w:noProof/>
          <w:sz w:val="28"/>
        </w:rPr>
      </w:pPr>
      <w:r>
        <w:rPr>
          <w:noProof/>
        </w:rPr>
        <w:drawing>
          <wp:inline distT="0" distB="0" distL="0" distR="0" wp14:anchorId="3DE9D2EC" wp14:editId="4E4D8791">
            <wp:extent cx="4695238" cy="3038095"/>
            <wp:effectExtent l="0" t="0" r="0" b="0"/>
            <wp:docPr id="900260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605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B0DD" w14:textId="77777777" w:rsidR="008F79EA" w:rsidRDefault="008F79EA" w:rsidP="00E70EFA">
      <w:pPr>
        <w:rPr>
          <w:noProof/>
          <w:sz w:val="28"/>
        </w:rPr>
      </w:pPr>
    </w:p>
    <w:p w14:paraId="19E4A0E7" w14:textId="77777777" w:rsidR="008F79EA" w:rsidRDefault="008F79EA" w:rsidP="00E70EFA">
      <w:pPr>
        <w:rPr>
          <w:noProof/>
          <w:sz w:val="28"/>
        </w:rPr>
      </w:pPr>
    </w:p>
    <w:p w14:paraId="11E23A50" w14:textId="7FE6BE4B" w:rsidR="00BB6693" w:rsidRDefault="008F79EA" w:rsidP="000B637C">
      <w:pPr>
        <w:rPr>
          <w:noProof/>
          <w:sz w:val="32"/>
        </w:rPr>
      </w:pPr>
      <w:r>
        <w:rPr>
          <w:noProof/>
          <w:sz w:val="32"/>
        </w:rPr>
        <w:t>Q8.</w:t>
      </w:r>
      <w:r w:rsidR="000B637C" w:rsidRPr="000B637C">
        <w:t xml:space="preserve"> </w:t>
      </w:r>
      <w:r w:rsidR="000B637C" w:rsidRPr="000B637C">
        <w:rPr>
          <w:noProof/>
          <w:sz w:val="32"/>
        </w:rPr>
        <w:t>Students needs to conduct a data privacy audit of an organization to identify potential</w:t>
      </w:r>
      <w:r w:rsidR="000B637C">
        <w:rPr>
          <w:noProof/>
          <w:sz w:val="32"/>
        </w:rPr>
        <w:t xml:space="preserve"> </w:t>
      </w:r>
      <w:r w:rsidR="000B637C" w:rsidRPr="000B637C">
        <w:rPr>
          <w:noProof/>
          <w:sz w:val="32"/>
        </w:rPr>
        <w:t>vulnerabilities and risks in their data privacy practices.</w:t>
      </w:r>
    </w:p>
    <w:p w14:paraId="456D1E0F" w14:textId="77777777" w:rsidR="00BB6693" w:rsidRDefault="00BB6693" w:rsidP="00BB6693">
      <w:pPr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22757C0A" w14:textId="77777777" w:rsidR="00BB6693" w:rsidRDefault="00BB6693" w:rsidP="00BB6693">
      <w:pPr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5A25A060" w14:textId="77777777" w:rsidR="00BB6693" w:rsidRDefault="00BB6693" w:rsidP="00BB6693">
      <w:pPr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712C0148" w14:textId="77777777" w:rsidR="00BB6693" w:rsidRDefault="00BB6693" w:rsidP="00BB6693">
      <w:pPr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1249C311" w14:textId="77777777" w:rsidR="00BB6693" w:rsidRDefault="00BB6693" w:rsidP="00BB6693">
      <w:pPr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0451CF28" w14:textId="77777777" w:rsidR="00BB6693" w:rsidRDefault="00BB6693" w:rsidP="00BB6693">
      <w:pPr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353B2511" w14:textId="32CD2D5B" w:rsidR="00BB6693" w:rsidRPr="000B637C" w:rsidRDefault="00BB6693" w:rsidP="00BB6693">
      <w:pPr>
        <w:rPr>
          <w:noProof/>
          <w:sz w:val="28"/>
          <w:lang w:val="en-IN"/>
        </w:rPr>
      </w:pPr>
      <w:r w:rsidRPr="000B637C">
        <w:rPr>
          <w:noProof/>
          <w:sz w:val="28"/>
          <w:lang w:val="en-IN"/>
        </w:rPr>
        <w:t>import os</w:t>
      </w:r>
    </w:p>
    <w:p w14:paraId="3909E04F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>import json</w:t>
      </w:r>
    </w:p>
    <w:p w14:paraId="4AEEF617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>import datetime</w:t>
      </w:r>
    </w:p>
    <w:p w14:paraId="4C639D75" w14:textId="77777777" w:rsidR="00BB6693" w:rsidRPr="00BB6693" w:rsidRDefault="00BB6693" w:rsidP="00BB6693">
      <w:pPr>
        <w:rPr>
          <w:noProof/>
          <w:sz w:val="28"/>
          <w:lang w:val="en-IN"/>
        </w:rPr>
      </w:pPr>
    </w:p>
    <w:p w14:paraId="249C67D3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># Define audit categories</w:t>
      </w:r>
    </w:p>
    <w:p w14:paraId="1F47C6B9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>audit_criteria = {</w:t>
      </w:r>
    </w:p>
    <w:p w14:paraId="1F9F5C1C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"data_collection": [</w:t>
      </w:r>
    </w:p>
    <w:p w14:paraId="3F9D5ACA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"Are users informed about data collection?",</w:t>
      </w:r>
    </w:p>
    <w:p w14:paraId="12B0CF34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"Is data collection limited to what's necessary?",</w:t>
      </w:r>
    </w:p>
    <w:p w14:paraId="2409ACDF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"Are consent mechanisms in place?"</w:t>
      </w:r>
    </w:p>
    <w:p w14:paraId="2239BC95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],</w:t>
      </w:r>
    </w:p>
    <w:p w14:paraId="1C04643E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"data_storage": [</w:t>
      </w:r>
    </w:p>
    <w:p w14:paraId="6F865644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"Is data encrypted at rest?",</w:t>
      </w:r>
    </w:p>
    <w:p w14:paraId="0FA8744E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"Is sensitive data stored securely?",</w:t>
      </w:r>
    </w:p>
    <w:p w14:paraId="4C8282B7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"Are backup policies in place?"</w:t>
      </w:r>
    </w:p>
    <w:p w14:paraId="45DD9107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],</w:t>
      </w:r>
    </w:p>
    <w:p w14:paraId="60119E9F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"data_access": [</w:t>
      </w:r>
    </w:p>
    <w:p w14:paraId="1EFF14E0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"Is access to data restricted based on roles?",</w:t>
      </w:r>
    </w:p>
    <w:p w14:paraId="3AD0AA6B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"Are access logs maintained and monitored?",</w:t>
      </w:r>
    </w:p>
    <w:p w14:paraId="7226AAED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"Are strong authentication mechanisms used?"</w:t>
      </w:r>
    </w:p>
    <w:p w14:paraId="5078410E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],</w:t>
      </w:r>
    </w:p>
    <w:p w14:paraId="306492C6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"compliance": [</w:t>
      </w:r>
    </w:p>
    <w:p w14:paraId="1D5F83DC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"Is the organization GDPR compliant?",</w:t>
      </w:r>
    </w:p>
    <w:p w14:paraId="74523ECC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"Are data retention policies clearly defined?",</w:t>
      </w:r>
    </w:p>
    <w:p w14:paraId="12401AF0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"Is there a process for handling data subject requests?"</w:t>
      </w:r>
    </w:p>
    <w:p w14:paraId="4056225C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]</w:t>
      </w:r>
    </w:p>
    <w:p w14:paraId="4370ED9A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>}</w:t>
      </w:r>
    </w:p>
    <w:p w14:paraId="5E58000A" w14:textId="77777777" w:rsidR="00BB6693" w:rsidRPr="00BB6693" w:rsidRDefault="00BB6693" w:rsidP="00BB6693">
      <w:pPr>
        <w:rPr>
          <w:noProof/>
          <w:sz w:val="28"/>
          <w:lang w:val="en-IN"/>
        </w:rPr>
      </w:pPr>
    </w:p>
    <w:p w14:paraId="71066A54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># Sample responses for vulnerabilities</w:t>
      </w:r>
    </w:p>
    <w:p w14:paraId="1E2A0B88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>responses = {}</w:t>
      </w:r>
    </w:p>
    <w:p w14:paraId="4E09335A" w14:textId="77777777" w:rsidR="00BB6693" w:rsidRPr="00BB6693" w:rsidRDefault="00BB6693" w:rsidP="00BB6693">
      <w:pPr>
        <w:rPr>
          <w:noProof/>
          <w:sz w:val="28"/>
          <w:lang w:val="en-IN"/>
        </w:rPr>
      </w:pPr>
    </w:p>
    <w:p w14:paraId="5203E075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>def collect_responses():</w:t>
      </w:r>
    </w:p>
    <w:p w14:paraId="79C6BD65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print("Starting Data Privacy Audit...\n")</w:t>
      </w:r>
    </w:p>
    <w:p w14:paraId="585CC42D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for category, questions in audit_criteria.items():</w:t>
      </w:r>
    </w:p>
    <w:p w14:paraId="79DECF2E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print(f"Category: {category.upper()}")</w:t>
      </w:r>
    </w:p>
    <w:p w14:paraId="73BF19EF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category_responses = []</w:t>
      </w:r>
    </w:p>
    <w:p w14:paraId="0552DA57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for question in questions:</w:t>
      </w:r>
    </w:p>
    <w:p w14:paraId="568F0077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    response = input(f" - {question} (Yes/No): ").strip().lower()</w:t>
      </w:r>
    </w:p>
    <w:p w14:paraId="4711AC4C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    while response not in ["yes", "no"]:</w:t>
      </w:r>
    </w:p>
    <w:p w14:paraId="0C0BBC00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        print("Please enter 'Yes' or 'No'.")</w:t>
      </w:r>
    </w:p>
    <w:p w14:paraId="3937FE0E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        response = input(f" - {question} (Yes/No): ").strip().lower()</w:t>
      </w:r>
    </w:p>
    <w:p w14:paraId="341A1F73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    category_responses.append({"question": question, "response": response})</w:t>
      </w:r>
    </w:p>
    <w:p w14:paraId="693559BD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responses[category] = category_responses</w:t>
      </w:r>
    </w:p>
    <w:p w14:paraId="3EC09521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print("\n")</w:t>
      </w:r>
    </w:p>
    <w:p w14:paraId="7D25FB49" w14:textId="77777777" w:rsidR="00BB6693" w:rsidRPr="00BB6693" w:rsidRDefault="00BB6693" w:rsidP="00BB6693">
      <w:pPr>
        <w:rPr>
          <w:noProof/>
          <w:sz w:val="28"/>
          <w:lang w:val="en-IN"/>
        </w:rPr>
      </w:pPr>
    </w:p>
    <w:p w14:paraId="352619BB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>def analyze_responses():</w:t>
      </w:r>
    </w:p>
    <w:p w14:paraId="11B5D84E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print("\nAnalyzing Responses...\n")</w:t>
      </w:r>
    </w:p>
    <w:p w14:paraId="0837D2C0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vulnerabilities = {}</w:t>
      </w:r>
    </w:p>
    <w:p w14:paraId="609CBBE2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for category, answers in responses.items():</w:t>
      </w:r>
    </w:p>
    <w:p w14:paraId="77E0A66A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category_vulnerabilities = [item["question"] for item in answers if item["response"] == "no"]</w:t>
      </w:r>
    </w:p>
    <w:p w14:paraId="005D1E22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vulnerabilities[category] = category_vulnerabilities</w:t>
      </w:r>
    </w:p>
    <w:p w14:paraId="0F59A7F1" w14:textId="77777777" w:rsidR="00BB6693" w:rsidRPr="00BB6693" w:rsidRDefault="00BB6693" w:rsidP="00BB6693">
      <w:pPr>
        <w:rPr>
          <w:noProof/>
          <w:sz w:val="28"/>
          <w:lang w:val="en-IN"/>
        </w:rPr>
      </w:pPr>
    </w:p>
    <w:p w14:paraId="7D8C74C2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return vulnerabilities</w:t>
      </w:r>
    </w:p>
    <w:p w14:paraId="10682521" w14:textId="77777777" w:rsidR="00BB6693" w:rsidRPr="00BB6693" w:rsidRDefault="00BB6693" w:rsidP="00BB6693">
      <w:pPr>
        <w:rPr>
          <w:noProof/>
          <w:sz w:val="28"/>
          <w:lang w:val="en-IN"/>
        </w:rPr>
      </w:pPr>
    </w:p>
    <w:p w14:paraId="06652933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>def generate_report(vulnerabilities):</w:t>
      </w:r>
    </w:p>
    <w:p w14:paraId="71EA4491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timestamp = datetime.datetime.now().strftime("%Y-%m-%d_%H-%M-%S")</w:t>
      </w:r>
    </w:p>
    <w:p w14:paraId="435573F9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report_filename = f"data_privacy_audit_report_{timestamp}.json"</w:t>
      </w:r>
    </w:p>
    <w:p w14:paraId="404EF6B1" w14:textId="77777777" w:rsidR="00BB6693" w:rsidRPr="00BB6693" w:rsidRDefault="00BB6693" w:rsidP="00BB6693">
      <w:pPr>
        <w:rPr>
          <w:noProof/>
          <w:sz w:val="28"/>
          <w:lang w:val="en-IN"/>
        </w:rPr>
      </w:pPr>
    </w:p>
    <w:p w14:paraId="305AB8F9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report_content = {</w:t>
      </w:r>
    </w:p>
    <w:p w14:paraId="2376E5AD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"timestamp": timestamp,</w:t>
      </w:r>
    </w:p>
    <w:p w14:paraId="2355E0B0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"audit_results": responses,</w:t>
      </w:r>
    </w:p>
    <w:p w14:paraId="30997450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"vulnerabilities": vulnerabilities</w:t>
      </w:r>
    </w:p>
    <w:p w14:paraId="0A0FF9A2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}</w:t>
      </w:r>
    </w:p>
    <w:p w14:paraId="21E863CA" w14:textId="77777777" w:rsidR="00BB6693" w:rsidRPr="00BB6693" w:rsidRDefault="00BB6693" w:rsidP="00BB6693">
      <w:pPr>
        <w:rPr>
          <w:noProof/>
          <w:sz w:val="28"/>
          <w:lang w:val="en-IN"/>
        </w:rPr>
      </w:pPr>
    </w:p>
    <w:p w14:paraId="6B490F1A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with open(report_filename, "w") as report_file:</w:t>
      </w:r>
    </w:p>
    <w:p w14:paraId="6CD546AA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json.dump(report_content, report_file, indent=4)</w:t>
      </w:r>
    </w:p>
    <w:p w14:paraId="4D04C917" w14:textId="77777777" w:rsidR="00BB6693" w:rsidRPr="00BB6693" w:rsidRDefault="00BB6693" w:rsidP="00BB6693">
      <w:pPr>
        <w:rPr>
          <w:noProof/>
          <w:sz w:val="28"/>
          <w:lang w:val="en-IN"/>
        </w:rPr>
      </w:pPr>
    </w:p>
    <w:p w14:paraId="4BA34F65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print(f"\nAudit report generated: {report_filename}")</w:t>
      </w:r>
    </w:p>
    <w:p w14:paraId="5329BFF0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return report_filename</w:t>
      </w:r>
    </w:p>
    <w:p w14:paraId="03B549C2" w14:textId="77777777" w:rsidR="00BB6693" w:rsidRPr="00BB6693" w:rsidRDefault="00BB6693" w:rsidP="00BB6693">
      <w:pPr>
        <w:rPr>
          <w:noProof/>
          <w:sz w:val="28"/>
          <w:lang w:val="en-IN"/>
        </w:rPr>
      </w:pPr>
    </w:p>
    <w:p w14:paraId="5CDB5CB5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>def display_summary(vulnerabilities):</w:t>
      </w:r>
    </w:p>
    <w:p w14:paraId="668085A9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print("\nSummary of Findings:")</w:t>
      </w:r>
    </w:p>
    <w:p w14:paraId="6B949289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for category, issues in vulnerabilities.items():</w:t>
      </w:r>
    </w:p>
    <w:p w14:paraId="3DC6926C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print(f" - {category.upper()}: {len(issues)} issues identified.")</w:t>
      </w:r>
    </w:p>
    <w:p w14:paraId="05EC0E6F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for issue in issues:</w:t>
      </w:r>
    </w:p>
    <w:p w14:paraId="4BF25998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    print(f"   * {issue}")</w:t>
      </w:r>
    </w:p>
    <w:p w14:paraId="2B63E892" w14:textId="77777777" w:rsidR="00BB6693" w:rsidRPr="00BB6693" w:rsidRDefault="00BB6693" w:rsidP="00BB6693">
      <w:pPr>
        <w:rPr>
          <w:noProof/>
          <w:sz w:val="28"/>
          <w:lang w:val="en-IN"/>
        </w:rPr>
      </w:pPr>
    </w:p>
    <w:p w14:paraId="32DE0667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># Main script execution</w:t>
      </w:r>
    </w:p>
    <w:p w14:paraId="0AA85D56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>if __name__ == "__main__":</w:t>
      </w:r>
    </w:p>
    <w:p w14:paraId="78115D64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collect_responses()</w:t>
      </w:r>
    </w:p>
    <w:p w14:paraId="4D38CB86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vulnerabilities = analyze_responses()</w:t>
      </w:r>
    </w:p>
    <w:p w14:paraId="16E4B9CF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display_summary(vulnerabilities)</w:t>
      </w:r>
    </w:p>
    <w:p w14:paraId="5FB903C7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generate_report(vulnerabilities)</w:t>
      </w:r>
    </w:p>
    <w:p w14:paraId="35D1F0D9" w14:textId="57D2D15E" w:rsidR="008F79EA" w:rsidRDefault="008F79EA" w:rsidP="00E70EFA">
      <w:pPr>
        <w:rPr>
          <w:noProof/>
          <w:sz w:val="28"/>
        </w:rPr>
      </w:pPr>
    </w:p>
    <w:p w14:paraId="14712445" w14:textId="77777777" w:rsidR="000B637C" w:rsidRDefault="000B637C" w:rsidP="00E70EFA">
      <w:pPr>
        <w:rPr>
          <w:noProof/>
          <w:sz w:val="28"/>
        </w:rPr>
      </w:pPr>
    </w:p>
    <w:p w14:paraId="4E236F24" w14:textId="313B3B65" w:rsidR="000B637C" w:rsidRDefault="000B637C" w:rsidP="00E70EFA">
      <w:pPr>
        <w:rPr>
          <w:noProof/>
          <w:sz w:val="28"/>
        </w:rPr>
      </w:pPr>
      <w:r>
        <w:rPr>
          <w:noProof/>
          <w:sz w:val="28"/>
        </w:rPr>
        <w:t>Output</w:t>
      </w:r>
    </w:p>
    <w:p w14:paraId="01AA5EC2" w14:textId="77777777" w:rsidR="000B637C" w:rsidRDefault="000B637C" w:rsidP="00E70EFA">
      <w:pPr>
        <w:rPr>
          <w:noProof/>
          <w:sz w:val="28"/>
        </w:rPr>
      </w:pPr>
    </w:p>
    <w:p w14:paraId="61FCE163" w14:textId="77777777" w:rsidR="000B637C" w:rsidRDefault="000B637C" w:rsidP="00E70EFA">
      <w:pPr>
        <w:rPr>
          <w:noProof/>
          <w:sz w:val="28"/>
        </w:rPr>
      </w:pPr>
    </w:p>
    <w:p w14:paraId="122E063C" w14:textId="70B76BCD" w:rsidR="000B637C" w:rsidRDefault="001572C0" w:rsidP="00E70EFA">
      <w:pPr>
        <w:rPr>
          <w:noProof/>
          <w:sz w:val="28"/>
        </w:rPr>
      </w:pPr>
      <w:r w:rsidRPr="001572C0">
        <w:rPr>
          <w:noProof/>
          <w:sz w:val="28"/>
        </w:rPr>
        <w:drawing>
          <wp:inline distT="0" distB="0" distL="0" distR="0" wp14:anchorId="47AF804C" wp14:editId="7CE3B8B9">
            <wp:extent cx="6858000" cy="1957070"/>
            <wp:effectExtent l="0" t="0" r="0" b="5080"/>
            <wp:docPr id="1792941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9412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2756" w14:textId="77777777" w:rsidR="00BB2253" w:rsidRDefault="00BB2253" w:rsidP="00E70EFA">
      <w:pPr>
        <w:rPr>
          <w:noProof/>
          <w:sz w:val="28"/>
        </w:rPr>
      </w:pPr>
    </w:p>
    <w:p w14:paraId="34C1532A" w14:textId="1D50256B" w:rsidR="00BB2253" w:rsidRDefault="00BB2253" w:rsidP="00BB2253">
      <w:pPr>
        <w:rPr>
          <w:noProof/>
          <w:sz w:val="32"/>
        </w:rPr>
      </w:pPr>
      <w:r>
        <w:rPr>
          <w:noProof/>
          <w:sz w:val="32"/>
        </w:rPr>
        <w:t xml:space="preserve">Q9. </w:t>
      </w:r>
      <w:r w:rsidRPr="00BB2253">
        <w:rPr>
          <w:noProof/>
          <w:sz w:val="32"/>
        </w:rPr>
        <w:t>Students needs to explore the requirements of the Data Protection Regulations and develop a</w:t>
      </w:r>
      <w:r>
        <w:rPr>
          <w:noProof/>
          <w:sz w:val="32"/>
        </w:rPr>
        <w:t xml:space="preserve"> </w:t>
      </w:r>
      <w:r w:rsidRPr="00BB2253">
        <w:rPr>
          <w:noProof/>
          <w:sz w:val="32"/>
        </w:rPr>
        <w:t>plan for ensuring compliance with the regulation.</w:t>
      </w:r>
    </w:p>
    <w:p w14:paraId="06D2516A" w14:textId="77777777" w:rsidR="00BB2253" w:rsidRDefault="00BB2253" w:rsidP="00BB2253">
      <w:pPr>
        <w:rPr>
          <w:noProof/>
          <w:sz w:val="32"/>
        </w:rPr>
      </w:pPr>
    </w:p>
    <w:p w14:paraId="22822722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>import json</w:t>
      </w:r>
    </w:p>
    <w:p w14:paraId="7623FAA5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>from datetime import datetime</w:t>
      </w:r>
    </w:p>
    <w:p w14:paraId="5D538E17" w14:textId="77777777" w:rsidR="0017492E" w:rsidRPr="0017492E" w:rsidRDefault="0017492E" w:rsidP="0017492E">
      <w:pPr>
        <w:rPr>
          <w:noProof/>
          <w:sz w:val="28"/>
          <w:lang w:val="en-IN"/>
        </w:rPr>
      </w:pPr>
    </w:p>
    <w:p w14:paraId="697EF5D3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># Define data protection regulation requirements</w:t>
      </w:r>
    </w:p>
    <w:p w14:paraId="46A987F4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>regulation_requirements = {</w:t>
      </w:r>
    </w:p>
    <w:p w14:paraId="70D16F7C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"GDPR": {</w:t>
      </w:r>
    </w:p>
    <w:p w14:paraId="2DAECBB4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"data_processing": [</w:t>
      </w:r>
    </w:p>
    <w:p w14:paraId="25C98259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    "Ensure lawful, fair, and transparent processing of personal data.",</w:t>
      </w:r>
    </w:p>
    <w:p w14:paraId="3E9A4E86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    "Obtain explicit consent from data subjects.",</w:t>
      </w:r>
    </w:p>
    <w:p w14:paraId="40C33B61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    "Provide data subjects with access to their data and the right to correct or delete it."</w:t>
      </w:r>
    </w:p>
    <w:p w14:paraId="1CC9C3C5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],</w:t>
      </w:r>
    </w:p>
    <w:p w14:paraId="036813A5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"data_security": [</w:t>
      </w:r>
    </w:p>
    <w:p w14:paraId="4AC64176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    "Implement appropriate technical and organizational measures.",</w:t>
      </w:r>
    </w:p>
    <w:p w14:paraId="32CA1F43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    "Ensure encryption and pseudonymization of data.",</w:t>
      </w:r>
    </w:p>
    <w:p w14:paraId="0F1E2D8D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    "Maintain data integrity and confidentiality."</w:t>
      </w:r>
    </w:p>
    <w:p w14:paraId="13C63665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],</w:t>
      </w:r>
    </w:p>
    <w:p w14:paraId="36216EB3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"compliance_monitoring": [</w:t>
      </w:r>
    </w:p>
    <w:p w14:paraId="3BA090BC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    "Conduct regular data protection impact assessments (DPIA).",</w:t>
      </w:r>
    </w:p>
    <w:p w14:paraId="19DD4F9F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    "Maintain records of processing activities.",</w:t>
      </w:r>
    </w:p>
    <w:p w14:paraId="5A4439A3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    "Appoint a Data Protection Officer (DPO) if required."</w:t>
      </w:r>
    </w:p>
    <w:p w14:paraId="066408DF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]</w:t>
      </w:r>
    </w:p>
    <w:p w14:paraId="46B500A5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},</w:t>
      </w:r>
    </w:p>
    <w:p w14:paraId="28E6852C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"HIPAA": {</w:t>
      </w:r>
    </w:p>
    <w:p w14:paraId="2E8FAA8C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"privacy_rule": [</w:t>
      </w:r>
    </w:p>
    <w:p w14:paraId="588E9439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    "Ensure protected health information (PHI) is safeguarded.",</w:t>
      </w:r>
    </w:p>
    <w:p w14:paraId="70D946F7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    "Provide patients with rights over their PHI.",</w:t>
      </w:r>
    </w:p>
    <w:p w14:paraId="5A846006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    "Limit disclosures of PHI to the minimum necessary."</w:t>
      </w:r>
    </w:p>
    <w:p w14:paraId="2364AE68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],</w:t>
      </w:r>
    </w:p>
    <w:p w14:paraId="688398A8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"security_rule": [</w:t>
      </w:r>
    </w:p>
    <w:p w14:paraId="1B844CCF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    "Implement administrative safeguards (e.g., training, risk analysis).",</w:t>
      </w:r>
    </w:p>
    <w:p w14:paraId="3D836AA1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    "Establish physical safeguards (e.g., facility access controls).",</w:t>
      </w:r>
    </w:p>
    <w:p w14:paraId="759E7CA0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    "Use technical safeguards (e.g., encryption, access control)."</w:t>
      </w:r>
    </w:p>
    <w:p w14:paraId="5C1FF3AB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],</w:t>
      </w:r>
    </w:p>
    <w:p w14:paraId="50D3D68A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"breach_notification_rule": [</w:t>
      </w:r>
    </w:p>
    <w:p w14:paraId="69DA49CA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    "Notify affected individuals within 60 days of discovering a breach.",</w:t>
      </w:r>
    </w:p>
    <w:p w14:paraId="764DCC88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    "Report breaches affecting more than 500 individuals to the Department of Health and Human Services."</w:t>
      </w:r>
    </w:p>
    <w:p w14:paraId="21AC6ACE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]</w:t>
      </w:r>
    </w:p>
    <w:p w14:paraId="6E8A1BCD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}</w:t>
      </w:r>
    </w:p>
    <w:p w14:paraId="435985CD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>}</w:t>
      </w:r>
    </w:p>
    <w:p w14:paraId="5C6EECE7" w14:textId="77777777" w:rsidR="0017492E" w:rsidRPr="0017492E" w:rsidRDefault="0017492E" w:rsidP="0017492E">
      <w:pPr>
        <w:rPr>
          <w:noProof/>
          <w:sz w:val="28"/>
          <w:lang w:val="en-IN"/>
        </w:rPr>
      </w:pPr>
    </w:p>
    <w:p w14:paraId="2683352F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># Function to develop a compliance plan</w:t>
      </w:r>
    </w:p>
    <w:p w14:paraId="129C08B2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>def develop_compliance_plan(regulation, selected_requirements):</w:t>
      </w:r>
    </w:p>
    <w:p w14:paraId="0706461F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if regulation not in regulation_requirements:</w:t>
      </w:r>
    </w:p>
    <w:p w14:paraId="16BCC23F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print(f"Regulation '{regulation}' not recognized.")</w:t>
      </w:r>
    </w:p>
    <w:p w14:paraId="62749A17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return</w:t>
      </w:r>
    </w:p>
    <w:p w14:paraId="2E484ED4" w14:textId="77777777" w:rsidR="0017492E" w:rsidRPr="0017492E" w:rsidRDefault="0017492E" w:rsidP="0017492E">
      <w:pPr>
        <w:rPr>
          <w:noProof/>
          <w:sz w:val="28"/>
          <w:lang w:val="en-IN"/>
        </w:rPr>
      </w:pPr>
    </w:p>
    <w:p w14:paraId="2704F921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print(f"\nDeveloping Compliance Plan for {regulation}...\n")</w:t>
      </w:r>
    </w:p>
    <w:p w14:paraId="04D61FDD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selected_plan = {}</w:t>
      </w:r>
    </w:p>
    <w:p w14:paraId="25910F98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for category, requirements in regulation_requirements[regulation].items():</w:t>
      </w:r>
    </w:p>
    <w:p w14:paraId="490FF76F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if category in selected_requirements:</w:t>
      </w:r>
    </w:p>
    <w:p w14:paraId="04944687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    selected_plan[category] = requirements</w:t>
      </w:r>
    </w:p>
    <w:p w14:paraId="47625D6B" w14:textId="77777777" w:rsidR="0017492E" w:rsidRPr="0017492E" w:rsidRDefault="0017492E" w:rsidP="0017492E">
      <w:pPr>
        <w:rPr>
          <w:noProof/>
          <w:sz w:val="28"/>
          <w:lang w:val="en-IN"/>
        </w:rPr>
      </w:pPr>
    </w:p>
    <w:p w14:paraId="23A6AA70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return selected_plan</w:t>
      </w:r>
    </w:p>
    <w:p w14:paraId="4BE558FD" w14:textId="77777777" w:rsidR="0017492E" w:rsidRPr="0017492E" w:rsidRDefault="0017492E" w:rsidP="0017492E">
      <w:pPr>
        <w:rPr>
          <w:noProof/>
          <w:sz w:val="28"/>
          <w:lang w:val="en-IN"/>
        </w:rPr>
      </w:pPr>
    </w:p>
    <w:p w14:paraId="3893B4A2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># Function to generate a compliance plan report</w:t>
      </w:r>
    </w:p>
    <w:p w14:paraId="158572B6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>def generate_report(regulation, compliance_plan):</w:t>
      </w:r>
    </w:p>
    <w:p w14:paraId="3B8E6B03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timestamp = datetime.now().strftime("%Y-%m-%d_%H-%M-%S")</w:t>
      </w:r>
    </w:p>
    <w:p w14:paraId="61AC2316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report_filename = f"compliance_plan_{regulation}_{timestamp}.json"</w:t>
      </w:r>
    </w:p>
    <w:p w14:paraId="23CAEA65" w14:textId="77777777" w:rsidR="0017492E" w:rsidRPr="0017492E" w:rsidRDefault="0017492E" w:rsidP="0017492E">
      <w:pPr>
        <w:rPr>
          <w:noProof/>
          <w:sz w:val="28"/>
          <w:lang w:val="en-IN"/>
        </w:rPr>
      </w:pPr>
    </w:p>
    <w:p w14:paraId="3A8EF1A5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report_content = {</w:t>
      </w:r>
    </w:p>
    <w:p w14:paraId="18D90F53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"timestamp": timestamp,</w:t>
      </w:r>
    </w:p>
    <w:p w14:paraId="5A2DA876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"regulation": regulation,</w:t>
      </w:r>
    </w:p>
    <w:p w14:paraId="24A49162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"compliance_plan": compliance_plan</w:t>
      </w:r>
    </w:p>
    <w:p w14:paraId="586A2043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}</w:t>
      </w:r>
    </w:p>
    <w:p w14:paraId="7A648500" w14:textId="77777777" w:rsidR="0017492E" w:rsidRPr="0017492E" w:rsidRDefault="0017492E" w:rsidP="0017492E">
      <w:pPr>
        <w:rPr>
          <w:noProof/>
          <w:sz w:val="28"/>
          <w:lang w:val="en-IN"/>
        </w:rPr>
      </w:pPr>
    </w:p>
    <w:p w14:paraId="7D4F48F5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with open(report_filename, "w") as report_file:</w:t>
      </w:r>
    </w:p>
    <w:p w14:paraId="65AED7DC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json.dump(report_content, report_file, indent=4)</w:t>
      </w:r>
    </w:p>
    <w:p w14:paraId="7F9C12AC" w14:textId="77777777" w:rsidR="0017492E" w:rsidRPr="0017492E" w:rsidRDefault="0017492E" w:rsidP="0017492E">
      <w:pPr>
        <w:rPr>
          <w:noProof/>
          <w:sz w:val="28"/>
          <w:lang w:val="en-IN"/>
        </w:rPr>
      </w:pPr>
    </w:p>
    <w:p w14:paraId="21854513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print(f"\nCompliance plan report generated: {report_filename}")</w:t>
      </w:r>
    </w:p>
    <w:p w14:paraId="10B7B5A8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return report_filename</w:t>
      </w:r>
    </w:p>
    <w:p w14:paraId="72C0BA01" w14:textId="77777777" w:rsidR="0017492E" w:rsidRPr="0017492E" w:rsidRDefault="0017492E" w:rsidP="0017492E">
      <w:pPr>
        <w:rPr>
          <w:noProof/>
          <w:sz w:val="28"/>
          <w:lang w:val="en-IN"/>
        </w:rPr>
      </w:pPr>
    </w:p>
    <w:p w14:paraId="66ACBF9B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># Main execution</w:t>
      </w:r>
    </w:p>
    <w:p w14:paraId="0C3F9845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>if __name__ == "__main__":</w:t>
      </w:r>
    </w:p>
    <w:p w14:paraId="7EC14550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print("Available Regulations:")</w:t>
      </w:r>
    </w:p>
    <w:p w14:paraId="578CFB62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for regulation in regulation_requirements.keys():</w:t>
      </w:r>
    </w:p>
    <w:p w14:paraId="5694B90A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print(f" - {regulation}")</w:t>
      </w:r>
    </w:p>
    <w:p w14:paraId="228B97B1" w14:textId="77777777" w:rsidR="0017492E" w:rsidRPr="0017492E" w:rsidRDefault="0017492E" w:rsidP="0017492E">
      <w:pPr>
        <w:rPr>
          <w:noProof/>
          <w:sz w:val="28"/>
          <w:lang w:val="en-IN"/>
        </w:rPr>
      </w:pPr>
    </w:p>
    <w:p w14:paraId="604719B8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regulation = input("\nEnter the regulation to comply with (e.g., GDPR, HIPAA): ").strip().upper()</w:t>
      </w:r>
    </w:p>
    <w:p w14:paraId="22B29F6E" w14:textId="77777777" w:rsidR="0017492E" w:rsidRPr="0017492E" w:rsidRDefault="0017492E" w:rsidP="0017492E">
      <w:pPr>
        <w:rPr>
          <w:noProof/>
          <w:sz w:val="28"/>
          <w:lang w:val="en-IN"/>
        </w:rPr>
      </w:pPr>
    </w:p>
    <w:p w14:paraId="399B14E8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if regulation in regulation_requirements:</w:t>
      </w:r>
    </w:p>
    <w:p w14:paraId="0D7DC8DF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print(f"\nCategories for {regulation}:")</w:t>
      </w:r>
    </w:p>
    <w:p w14:paraId="2D8FDC85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for category in regulation_requirements[regulation].keys():</w:t>
      </w:r>
    </w:p>
    <w:p w14:paraId="030B9510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    print(f" - {category}")</w:t>
      </w:r>
    </w:p>
    <w:p w14:paraId="6E6249DF" w14:textId="77777777" w:rsidR="0017492E" w:rsidRPr="0017492E" w:rsidRDefault="0017492E" w:rsidP="0017492E">
      <w:pPr>
        <w:rPr>
          <w:noProof/>
          <w:sz w:val="28"/>
          <w:lang w:val="en-IN"/>
        </w:rPr>
      </w:pPr>
    </w:p>
    <w:p w14:paraId="4BB8DFA8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selected_categories = input(</w:t>
      </w:r>
    </w:p>
    <w:p w14:paraId="0E691351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    "\nEnter the categories to include in the compliance plan (comma-separated): "</w:t>
      </w:r>
    </w:p>
    <w:p w14:paraId="7016B163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).strip().split(",")</w:t>
      </w:r>
    </w:p>
    <w:p w14:paraId="31A00E30" w14:textId="77777777" w:rsidR="0017492E" w:rsidRPr="0017492E" w:rsidRDefault="0017492E" w:rsidP="0017492E">
      <w:pPr>
        <w:rPr>
          <w:noProof/>
          <w:sz w:val="28"/>
          <w:lang w:val="en-IN"/>
        </w:rPr>
      </w:pPr>
    </w:p>
    <w:p w14:paraId="644D1E94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selected_categories = [cat.strip().lower() for cat in selected_categories]</w:t>
      </w:r>
    </w:p>
    <w:p w14:paraId="7D9AF71E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compliance_plan = develop_compliance_plan(regulation, selected_categories)</w:t>
      </w:r>
    </w:p>
    <w:p w14:paraId="3D07348E" w14:textId="77777777" w:rsidR="0017492E" w:rsidRPr="0017492E" w:rsidRDefault="0017492E" w:rsidP="0017492E">
      <w:pPr>
        <w:rPr>
          <w:noProof/>
          <w:sz w:val="28"/>
          <w:lang w:val="en-IN"/>
        </w:rPr>
      </w:pPr>
    </w:p>
    <w:p w14:paraId="587812C3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if compliance_plan:</w:t>
      </w:r>
    </w:p>
    <w:p w14:paraId="1174A141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    print("\nCompliance Plan:")</w:t>
      </w:r>
    </w:p>
    <w:p w14:paraId="425AE8FE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    for category, actions in compliance_plan.items():</w:t>
      </w:r>
    </w:p>
    <w:p w14:paraId="34A942D3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        print(f" - {category.capitalize()}:")</w:t>
      </w:r>
    </w:p>
    <w:p w14:paraId="5C75575E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        for action in actions:</w:t>
      </w:r>
    </w:p>
    <w:p w14:paraId="1CA58C44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            print(f"   * {action}")</w:t>
      </w:r>
    </w:p>
    <w:p w14:paraId="1602BB63" w14:textId="77777777" w:rsidR="0017492E" w:rsidRPr="0017492E" w:rsidRDefault="0017492E" w:rsidP="0017492E">
      <w:pPr>
        <w:rPr>
          <w:noProof/>
          <w:sz w:val="28"/>
          <w:lang w:val="en-IN"/>
        </w:rPr>
      </w:pPr>
    </w:p>
    <w:p w14:paraId="01DB7EAA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    generate_report(regulation, compliance_plan)</w:t>
      </w:r>
    </w:p>
    <w:p w14:paraId="5C96EDFD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else:</w:t>
      </w:r>
    </w:p>
    <w:p w14:paraId="2534DF87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print(f"Regulation '{regulation}' is not supported.")</w:t>
      </w:r>
    </w:p>
    <w:p w14:paraId="4541F0F5" w14:textId="77777777" w:rsidR="00BB2253" w:rsidRDefault="00BB2253" w:rsidP="00BB2253">
      <w:pPr>
        <w:rPr>
          <w:noProof/>
          <w:sz w:val="28"/>
        </w:rPr>
      </w:pPr>
    </w:p>
    <w:p w14:paraId="354B3EA0" w14:textId="77777777" w:rsidR="0017492E" w:rsidRDefault="0017492E" w:rsidP="00BB2253">
      <w:pPr>
        <w:rPr>
          <w:noProof/>
          <w:sz w:val="28"/>
        </w:rPr>
      </w:pPr>
    </w:p>
    <w:p w14:paraId="562211F5" w14:textId="77777777" w:rsidR="000E3863" w:rsidRDefault="0017492E" w:rsidP="00BB2253">
      <w:pPr>
        <w:rPr>
          <w:noProof/>
          <w:sz w:val="28"/>
        </w:rPr>
      </w:pPr>
      <w:r>
        <w:rPr>
          <w:noProof/>
          <w:sz w:val="28"/>
        </w:rPr>
        <w:t>Output:</w:t>
      </w:r>
    </w:p>
    <w:p w14:paraId="11D8B748" w14:textId="79D75D45" w:rsidR="0017492E" w:rsidRDefault="000E3863" w:rsidP="00BB2253">
      <w:pPr>
        <w:rPr>
          <w:noProof/>
        </w:rPr>
      </w:pPr>
      <w:r w:rsidRPr="000E386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E64415" wp14:editId="14201394">
            <wp:extent cx="5630400" cy="3647768"/>
            <wp:effectExtent l="0" t="0" r="8890" b="0"/>
            <wp:docPr id="123050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509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2934" cy="366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6C15" w14:textId="77777777" w:rsidR="000E3863" w:rsidRDefault="000E3863" w:rsidP="00BB2253">
      <w:pPr>
        <w:rPr>
          <w:noProof/>
        </w:rPr>
      </w:pPr>
    </w:p>
    <w:p w14:paraId="3D4696EB" w14:textId="77777777" w:rsidR="000E3863" w:rsidRDefault="000E3863" w:rsidP="00BB2253">
      <w:pPr>
        <w:rPr>
          <w:noProof/>
        </w:rPr>
      </w:pPr>
    </w:p>
    <w:p w14:paraId="4290ECE6" w14:textId="79018CDD" w:rsidR="000E3863" w:rsidRDefault="00B25CD4" w:rsidP="00B25CD4">
      <w:pPr>
        <w:rPr>
          <w:noProof/>
          <w:sz w:val="32"/>
        </w:rPr>
      </w:pPr>
      <w:r>
        <w:rPr>
          <w:noProof/>
          <w:sz w:val="32"/>
        </w:rPr>
        <w:t xml:space="preserve">Q10. </w:t>
      </w:r>
      <w:r w:rsidRPr="00B25CD4">
        <w:rPr>
          <w:noProof/>
          <w:sz w:val="32"/>
        </w:rPr>
        <w:t>Students needs to explore ethical considerations in data privacy, such as the balance between</w:t>
      </w:r>
      <w:r>
        <w:rPr>
          <w:noProof/>
          <w:sz w:val="32"/>
        </w:rPr>
        <w:t xml:space="preserve"> </w:t>
      </w:r>
      <w:r w:rsidRPr="00B25CD4">
        <w:rPr>
          <w:noProof/>
          <w:sz w:val="32"/>
        </w:rPr>
        <w:t>privacy and security, the impact of data collection and analysis on marginalized communities,</w:t>
      </w:r>
      <w:r>
        <w:rPr>
          <w:noProof/>
          <w:sz w:val="32"/>
        </w:rPr>
        <w:t xml:space="preserve"> </w:t>
      </w:r>
      <w:r w:rsidRPr="00B25CD4">
        <w:rPr>
          <w:noProof/>
          <w:sz w:val="32"/>
        </w:rPr>
        <w:t>and the role of data ethics in technology development.</w:t>
      </w:r>
    </w:p>
    <w:p w14:paraId="6B9A19BE" w14:textId="77777777" w:rsidR="00B25CD4" w:rsidRDefault="00B25CD4" w:rsidP="00B25CD4">
      <w:pPr>
        <w:rPr>
          <w:noProof/>
          <w:sz w:val="32"/>
        </w:rPr>
      </w:pPr>
    </w:p>
    <w:p w14:paraId="693EBFF1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>import json</w:t>
      </w:r>
    </w:p>
    <w:p w14:paraId="27566422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>from datetime import datetime</w:t>
      </w:r>
    </w:p>
    <w:p w14:paraId="384C2F30" w14:textId="77777777" w:rsidR="00B25CD4" w:rsidRPr="00B25CD4" w:rsidRDefault="00B25CD4" w:rsidP="00B25CD4">
      <w:pPr>
        <w:rPr>
          <w:noProof/>
          <w:sz w:val="28"/>
          <w:lang w:val="en-IN"/>
        </w:rPr>
      </w:pPr>
    </w:p>
    <w:p w14:paraId="5DBB1F2D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># Define ethical considerations categories and questions</w:t>
      </w:r>
    </w:p>
    <w:p w14:paraId="6EA7D9E9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>ethical_topics = {</w:t>
      </w:r>
    </w:p>
    <w:p w14:paraId="385FB44F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"Privacy vs Security": [</w:t>
      </w:r>
    </w:p>
    <w:p w14:paraId="4A950D7F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    "How should organizations balance individual privacy with the need for security?",</w:t>
      </w:r>
    </w:p>
    <w:p w14:paraId="53338FF6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    "What measures can be implemented to protect privacy without compromising security?",</w:t>
      </w:r>
    </w:p>
    <w:p w14:paraId="7C26AD80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    "What are examples of when privacy and security have conflicted?"</w:t>
      </w:r>
    </w:p>
    <w:p w14:paraId="72DAFF3C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],</w:t>
      </w:r>
    </w:p>
    <w:p w14:paraId="567E84D3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"Impact on Marginalized Communities": [</w:t>
      </w:r>
    </w:p>
    <w:p w14:paraId="4EBA7F5F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    "How can data collection practices disproportionately affect marginalized communities?",</w:t>
      </w:r>
    </w:p>
    <w:p w14:paraId="63B54EDA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    "What steps can be taken to ensure inclusivity and fairness in data analysis?",</w:t>
      </w:r>
    </w:p>
    <w:p w14:paraId="3D9EFE40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    "Are there cases where biased data has caused harm? If so, how could it have been prevented?"</w:t>
      </w:r>
    </w:p>
    <w:p w14:paraId="178CBD29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],</w:t>
      </w:r>
    </w:p>
    <w:p w14:paraId="0D41948E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"Role of Data Ethics in Technology Development": [</w:t>
      </w:r>
    </w:p>
    <w:p w14:paraId="27ECCA14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    "What ethical principles should guide the development of data-driven technologies?",</w:t>
      </w:r>
    </w:p>
    <w:p w14:paraId="42112779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    "How can organizations ensure accountability in the use of AI and machine learning?",</w:t>
      </w:r>
    </w:p>
    <w:p w14:paraId="27242E5E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    "What are the consequences of neglecting data ethics in technology development?"</w:t>
      </w:r>
    </w:p>
    <w:p w14:paraId="321384B8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]</w:t>
      </w:r>
    </w:p>
    <w:p w14:paraId="31D76601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>}</w:t>
      </w:r>
    </w:p>
    <w:p w14:paraId="2F710211" w14:textId="77777777" w:rsidR="00B25CD4" w:rsidRPr="00B25CD4" w:rsidRDefault="00B25CD4" w:rsidP="00B25CD4">
      <w:pPr>
        <w:rPr>
          <w:noProof/>
          <w:sz w:val="28"/>
          <w:lang w:val="en-IN"/>
        </w:rPr>
      </w:pPr>
    </w:p>
    <w:p w14:paraId="1D690784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># Collect responses from users</w:t>
      </w:r>
    </w:p>
    <w:p w14:paraId="6152156A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>def collect_responses():</w:t>
      </w:r>
    </w:p>
    <w:p w14:paraId="250C61C5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print("\nExploring Ethical Considerations in Data Privacy...\n")</w:t>
      </w:r>
    </w:p>
    <w:p w14:paraId="670F895F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responses = {}</w:t>
      </w:r>
    </w:p>
    <w:p w14:paraId="5A15F44D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for topic, questions in ethical_topics.items():</w:t>
      </w:r>
    </w:p>
    <w:p w14:paraId="174A124E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    print(f"Topic: {topic}")</w:t>
      </w:r>
    </w:p>
    <w:p w14:paraId="0FACF622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    topic_responses = []</w:t>
      </w:r>
    </w:p>
    <w:p w14:paraId="796B27E0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    for question in questions:</w:t>
      </w:r>
    </w:p>
    <w:p w14:paraId="1EE5BF0D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        print(f"\n - {question}")</w:t>
      </w:r>
    </w:p>
    <w:p w14:paraId="6EDF272B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        response = input("Your response: ").strip()</w:t>
      </w:r>
    </w:p>
    <w:p w14:paraId="01EE8779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        topic_responses.append({"question": question, "response": response})</w:t>
      </w:r>
    </w:p>
    <w:p w14:paraId="36CFE155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    responses[topic] = topic_responses</w:t>
      </w:r>
    </w:p>
    <w:p w14:paraId="60045272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    print("\n" + "-" * 50 + "\n")</w:t>
      </w:r>
    </w:p>
    <w:p w14:paraId="20DBC4B8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return responses</w:t>
      </w:r>
    </w:p>
    <w:p w14:paraId="2A169080" w14:textId="77777777" w:rsidR="00B25CD4" w:rsidRPr="00B25CD4" w:rsidRDefault="00B25CD4" w:rsidP="00B25CD4">
      <w:pPr>
        <w:rPr>
          <w:noProof/>
          <w:sz w:val="28"/>
          <w:lang w:val="en-IN"/>
        </w:rPr>
      </w:pPr>
    </w:p>
    <w:p w14:paraId="3EB2472E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># Generate a summary report</w:t>
      </w:r>
    </w:p>
    <w:p w14:paraId="586190E4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>def generate_report(responses):</w:t>
      </w:r>
    </w:p>
    <w:p w14:paraId="32006B39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timestamp = datetime.now().strftime("%Y-%m-%d_%H-%M-%S")</w:t>
      </w:r>
    </w:p>
    <w:p w14:paraId="551E2EDD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report_filename = f"ethical_considerations_summary_{timestamp}.json"</w:t>
      </w:r>
    </w:p>
    <w:p w14:paraId="01F8C73B" w14:textId="77777777" w:rsidR="00B25CD4" w:rsidRPr="00B25CD4" w:rsidRDefault="00B25CD4" w:rsidP="00B25CD4">
      <w:pPr>
        <w:rPr>
          <w:noProof/>
          <w:sz w:val="28"/>
          <w:lang w:val="en-IN"/>
        </w:rPr>
      </w:pPr>
    </w:p>
    <w:p w14:paraId="3FFFC7F9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with open(report_filename, "w") as report_file:</w:t>
      </w:r>
    </w:p>
    <w:p w14:paraId="52A7755F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    json.dump(responses, report_file, indent=4)</w:t>
      </w:r>
    </w:p>
    <w:p w14:paraId="7D4EAD27" w14:textId="77777777" w:rsidR="00B25CD4" w:rsidRPr="00B25CD4" w:rsidRDefault="00B25CD4" w:rsidP="00B25CD4">
      <w:pPr>
        <w:rPr>
          <w:noProof/>
          <w:sz w:val="28"/>
          <w:lang w:val="en-IN"/>
        </w:rPr>
      </w:pPr>
    </w:p>
    <w:p w14:paraId="4E55A3BC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print(f"\nSummary report generated: {report_filename}")</w:t>
      </w:r>
    </w:p>
    <w:p w14:paraId="467732CC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return report_filename</w:t>
      </w:r>
    </w:p>
    <w:p w14:paraId="65E48B3B" w14:textId="77777777" w:rsidR="00B25CD4" w:rsidRPr="00B25CD4" w:rsidRDefault="00B25CD4" w:rsidP="00B25CD4">
      <w:pPr>
        <w:rPr>
          <w:noProof/>
          <w:sz w:val="28"/>
          <w:lang w:val="en-IN"/>
        </w:rPr>
      </w:pPr>
    </w:p>
    <w:p w14:paraId="0BBE4F72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># Display a summary of discussions</w:t>
      </w:r>
    </w:p>
    <w:p w14:paraId="1EFA894E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>def display_summary(responses):</w:t>
      </w:r>
    </w:p>
    <w:p w14:paraId="0C72345B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print("\nSummary of Ethical Considerations:")</w:t>
      </w:r>
    </w:p>
    <w:p w14:paraId="144F3152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for topic, answers in responses.items():</w:t>
      </w:r>
    </w:p>
    <w:p w14:paraId="3D23DB59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    print(f"\nTopic: {topic}")</w:t>
      </w:r>
    </w:p>
    <w:p w14:paraId="23A2C6E4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    for answer in answers:</w:t>
      </w:r>
    </w:p>
    <w:p w14:paraId="36B4DF56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        print(f" - {answer['question']}")</w:t>
      </w:r>
    </w:p>
    <w:p w14:paraId="53E8BD28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        print(f"   * {answer['response']}")</w:t>
      </w:r>
    </w:p>
    <w:p w14:paraId="22AD9C59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print("\n" + "-" * 50 + "\n")</w:t>
      </w:r>
    </w:p>
    <w:p w14:paraId="7953BCA0" w14:textId="77777777" w:rsidR="00B25CD4" w:rsidRPr="00B25CD4" w:rsidRDefault="00B25CD4" w:rsidP="00B25CD4">
      <w:pPr>
        <w:rPr>
          <w:noProof/>
          <w:sz w:val="28"/>
          <w:lang w:val="en-IN"/>
        </w:rPr>
      </w:pPr>
    </w:p>
    <w:p w14:paraId="1C782C1B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># Main script execution</w:t>
      </w:r>
    </w:p>
    <w:p w14:paraId="4940C387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>if __name__ == "__main__":</w:t>
      </w:r>
    </w:p>
    <w:p w14:paraId="5499E2F7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responses = collect_responses()</w:t>
      </w:r>
    </w:p>
    <w:p w14:paraId="2EA4FE2A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display_summary(responses)</w:t>
      </w:r>
    </w:p>
    <w:p w14:paraId="0AB76255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generate_report(responses)</w:t>
      </w:r>
    </w:p>
    <w:p w14:paraId="04F46269" w14:textId="35D9C195" w:rsidR="00B25CD4" w:rsidRDefault="00B25CD4" w:rsidP="00B25CD4">
      <w:pPr>
        <w:rPr>
          <w:noProof/>
          <w:sz w:val="28"/>
        </w:rPr>
      </w:pPr>
    </w:p>
    <w:p w14:paraId="367987AB" w14:textId="7FEF82F1" w:rsidR="00E45E22" w:rsidRDefault="00E45E22" w:rsidP="00B25CD4">
      <w:pPr>
        <w:rPr>
          <w:noProof/>
          <w:sz w:val="28"/>
        </w:rPr>
      </w:pPr>
      <w:r>
        <w:rPr>
          <w:noProof/>
          <w:sz w:val="28"/>
        </w:rPr>
        <w:t>Output:</w:t>
      </w:r>
    </w:p>
    <w:p w14:paraId="0798F86B" w14:textId="77777777" w:rsidR="00E45E22" w:rsidRDefault="00E45E22" w:rsidP="00B25CD4">
      <w:pPr>
        <w:rPr>
          <w:noProof/>
          <w:sz w:val="28"/>
        </w:rPr>
      </w:pPr>
    </w:p>
    <w:p w14:paraId="28D5B2C9" w14:textId="42461361" w:rsidR="00E45E22" w:rsidRPr="00B25CD4" w:rsidRDefault="00E45E22" w:rsidP="00B25CD4">
      <w:pPr>
        <w:rPr>
          <w:noProof/>
          <w:sz w:val="28"/>
        </w:rPr>
      </w:pPr>
      <w:r w:rsidRPr="00E45E22">
        <w:rPr>
          <w:noProof/>
          <w:sz w:val="28"/>
        </w:rPr>
        <w:drawing>
          <wp:inline distT="0" distB="0" distL="0" distR="0" wp14:anchorId="15624B94" wp14:editId="5B9FBD69">
            <wp:extent cx="6858000" cy="4003675"/>
            <wp:effectExtent l="0" t="0" r="0" b="0"/>
            <wp:docPr id="101125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251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3DCA" w14:textId="6635EF5A" w:rsidR="0017492E" w:rsidRDefault="0017492E" w:rsidP="00BB2253">
      <w:pPr>
        <w:rPr>
          <w:noProof/>
          <w:sz w:val="28"/>
        </w:rPr>
      </w:pPr>
    </w:p>
    <w:p w14:paraId="63EBDB27" w14:textId="77777777" w:rsidR="0017492E" w:rsidRDefault="0017492E" w:rsidP="00BB2253">
      <w:pPr>
        <w:rPr>
          <w:noProof/>
          <w:sz w:val="28"/>
        </w:rPr>
      </w:pPr>
    </w:p>
    <w:p w14:paraId="36885D32" w14:textId="77777777" w:rsidR="0017492E" w:rsidRPr="00BB2253" w:rsidRDefault="0017492E" w:rsidP="00BB2253">
      <w:pPr>
        <w:rPr>
          <w:noProof/>
          <w:sz w:val="28"/>
        </w:rPr>
      </w:pPr>
    </w:p>
    <w:sectPr w:rsidR="0017492E" w:rsidRPr="00BB2253" w:rsidSect="00A61A31">
      <w:footerReference w:type="default" r:id="rId26"/>
      <w:pgSz w:w="12240" w:h="15840" w:code="1"/>
      <w:pgMar w:top="720" w:right="720" w:bottom="0" w:left="720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01B297" w14:textId="77777777" w:rsidR="0034596D" w:rsidRDefault="0034596D" w:rsidP="00E74B29">
      <w:r>
        <w:separator/>
      </w:r>
    </w:p>
  </w:endnote>
  <w:endnote w:type="continuationSeparator" w:id="0">
    <w:p w14:paraId="61D9FE58" w14:textId="77777777" w:rsidR="0034596D" w:rsidRDefault="0034596D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86690337"/>
      <w:docPartObj>
        <w:docPartGallery w:val="Page Numbers (Bottom of Page)"/>
        <w:docPartUnique/>
      </w:docPartObj>
    </w:sdtPr>
    <w:sdtEndPr/>
    <w:sdtContent>
      <w:p w14:paraId="49A5211C" w14:textId="2DBF9216" w:rsidR="00D74A88" w:rsidRDefault="00D74A88">
        <w:pPr>
          <w:pStyle w:val="DocumentMap"/>
          <w:ind w:left="-864"/>
        </w:pPr>
        <w:r>
          <w:rPr>
            <w:noProof/>
          </w:rPr>
          <mc:AlternateContent>
            <mc:Choice Requires="wpg">
              <w:drawing>
                <wp:inline distT="0" distB="0" distL="0" distR="0" wp14:anchorId="45698732" wp14:editId="3A3B8CE0">
                  <wp:extent cx="548640" cy="237490"/>
                  <wp:effectExtent l="9525" t="9525" r="13335" b="10160"/>
                  <wp:docPr id="1396185094" name="Group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48640" cy="237490"/>
                            <a:chOff x="614" y="660"/>
                            <a:chExt cx="864" cy="374"/>
                          </a:xfrm>
                        </wpg:grpSpPr>
                        <wps:wsp>
                          <wps:cNvPr id="1370819324" name="AutoShape 52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59" y="415"/>
                              <a:ext cx="374" cy="864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E4BE8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82589827" name="AutoShape 53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98" y="451"/>
                              <a:ext cx="296" cy="792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E4BE84"/>
                            </a:solidFill>
                            <a:ln w="9525">
                              <a:solidFill>
                                <a:srgbClr val="E4BE8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768973" name="Text Box 5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2" y="716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B8FB82" w14:textId="77777777" w:rsidR="00D74A88" w:rsidRDefault="00D74A88">
                                <w:pPr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45698732" id="Group 1" o:spid="_x0000_s1026" style="width:43.2pt;height:18.7pt;mso-position-horizontal-relative:char;mso-position-vertical-relative:line" coordorigin="614,660" coordsize="864,374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">
                  <v:roundrect id="AutoShape 52" o:spid="_x0000_s1027" style="position:absolute;left:859;top:415;width:374;height:864;rotation:-90;visibility:visible;mso-wrap-style:square;v-text-anchor:top" arcsize="10923f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" strokecolor="#e4be84"/>
                  <v:roundrect id="AutoShape 53" o:spid="_x0000_s1028" style="position:absolute;left:898;top:451;width:296;height:792;rotation:-90;visibility:visible;mso-wrap-style:square;v-text-anchor:top" arcsize="10923f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" fillcolor="#e4be84" strokecolor="#e4be8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4" o:spid="_x0000_s1029" type="#_x0000_t202" style="position:absolute;left:732;top:716;width:659;height:28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" filled="f" stroked="f">
                    <v:textbox inset="0,0,0,0">
                      <w:txbxContent>
                        <w:p w14:paraId="19B8FB82" w14:textId="77777777" w:rsidR="00D74A88" w:rsidRDefault="00D74A88">
                          <w:pPr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anchorlock/>
                </v:group>
              </w:pict>
            </mc:Fallback>
          </mc:AlternateContent>
        </w:r>
      </w:p>
    </w:sdtContent>
  </w:sdt>
  <w:p w14:paraId="384FD1B1" w14:textId="77777777" w:rsidR="00D74A88" w:rsidRDefault="00D74A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AC2096" w14:textId="77777777" w:rsidR="0034596D" w:rsidRDefault="0034596D" w:rsidP="00E74B29">
      <w:r>
        <w:separator/>
      </w:r>
    </w:p>
  </w:footnote>
  <w:footnote w:type="continuationSeparator" w:id="0">
    <w:p w14:paraId="37062658" w14:textId="77777777" w:rsidR="0034596D" w:rsidRDefault="0034596D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AB4FA5"/>
    <w:multiLevelType w:val="hybridMultilevel"/>
    <w:tmpl w:val="6EA41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C01087"/>
    <w:multiLevelType w:val="hybridMultilevel"/>
    <w:tmpl w:val="90CC67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5C4434"/>
    <w:multiLevelType w:val="hybridMultilevel"/>
    <w:tmpl w:val="6EA411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2495468">
    <w:abstractNumId w:val="2"/>
  </w:num>
  <w:num w:numId="2" w16cid:durableId="1033464288">
    <w:abstractNumId w:val="0"/>
  </w:num>
  <w:num w:numId="3" w16cid:durableId="1095057355">
    <w:abstractNumId w:val="3"/>
  </w:num>
  <w:num w:numId="4" w16cid:durableId="14372157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40"/>
  <w:proofState w:spelling="clean"/>
  <w:attachedTemplate r:id="rId1"/>
  <w:revisionView w:inkAnnotation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A88"/>
    <w:rsid w:val="00086FA5"/>
    <w:rsid w:val="000B637C"/>
    <w:rsid w:val="000D4522"/>
    <w:rsid w:val="000E3863"/>
    <w:rsid w:val="000E4641"/>
    <w:rsid w:val="00123894"/>
    <w:rsid w:val="001327B0"/>
    <w:rsid w:val="00151F66"/>
    <w:rsid w:val="001572C0"/>
    <w:rsid w:val="0017492E"/>
    <w:rsid w:val="00177F8D"/>
    <w:rsid w:val="00185F4A"/>
    <w:rsid w:val="001D683B"/>
    <w:rsid w:val="001E097E"/>
    <w:rsid w:val="001F33B7"/>
    <w:rsid w:val="001F4B42"/>
    <w:rsid w:val="00226B51"/>
    <w:rsid w:val="002902BB"/>
    <w:rsid w:val="002D2200"/>
    <w:rsid w:val="0034596D"/>
    <w:rsid w:val="003A1E5E"/>
    <w:rsid w:val="003B54CD"/>
    <w:rsid w:val="003B5CF8"/>
    <w:rsid w:val="003F0818"/>
    <w:rsid w:val="0040564B"/>
    <w:rsid w:val="0043015F"/>
    <w:rsid w:val="0048120C"/>
    <w:rsid w:val="004909D9"/>
    <w:rsid w:val="004C5781"/>
    <w:rsid w:val="00521481"/>
    <w:rsid w:val="00523AAD"/>
    <w:rsid w:val="005A75CA"/>
    <w:rsid w:val="005D7648"/>
    <w:rsid w:val="005E598B"/>
    <w:rsid w:val="00665110"/>
    <w:rsid w:val="006709F1"/>
    <w:rsid w:val="006A1E25"/>
    <w:rsid w:val="006C60E6"/>
    <w:rsid w:val="00790AC7"/>
    <w:rsid w:val="007D1D23"/>
    <w:rsid w:val="007E7573"/>
    <w:rsid w:val="00803D25"/>
    <w:rsid w:val="00823B76"/>
    <w:rsid w:val="00837914"/>
    <w:rsid w:val="008521B9"/>
    <w:rsid w:val="00874FE7"/>
    <w:rsid w:val="008D2021"/>
    <w:rsid w:val="008F79EA"/>
    <w:rsid w:val="00952F7D"/>
    <w:rsid w:val="00967B65"/>
    <w:rsid w:val="009A38BA"/>
    <w:rsid w:val="00A61A31"/>
    <w:rsid w:val="00B25CD4"/>
    <w:rsid w:val="00B43469"/>
    <w:rsid w:val="00B43E11"/>
    <w:rsid w:val="00B65B20"/>
    <w:rsid w:val="00BB2253"/>
    <w:rsid w:val="00BB6693"/>
    <w:rsid w:val="00BC1E80"/>
    <w:rsid w:val="00BE53A3"/>
    <w:rsid w:val="00C049C0"/>
    <w:rsid w:val="00D04D8E"/>
    <w:rsid w:val="00D43125"/>
    <w:rsid w:val="00D66A3A"/>
    <w:rsid w:val="00D74A88"/>
    <w:rsid w:val="00DF198B"/>
    <w:rsid w:val="00E45E22"/>
    <w:rsid w:val="00E70EFA"/>
    <w:rsid w:val="00E74B29"/>
    <w:rsid w:val="00E96C45"/>
    <w:rsid w:val="00EB7C2B"/>
    <w:rsid w:val="00EE6E2E"/>
    <w:rsid w:val="00F31115"/>
    <w:rsid w:val="00F43D9E"/>
    <w:rsid w:val="00F6360E"/>
    <w:rsid w:val="00FB2F1A"/>
    <w:rsid w:val="1AA6BC83"/>
    <w:rsid w:val="1C272044"/>
    <w:rsid w:val="322767D6"/>
    <w:rsid w:val="35813D6C"/>
    <w:rsid w:val="39A4FAA8"/>
    <w:rsid w:val="3B9EB734"/>
    <w:rsid w:val="57D8812F"/>
    <w:rsid w:val="7553B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6EDBCA"/>
  <w15:chartTrackingRefBased/>
  <w15:docId w15:val="{81CEEE41-56DA-4BE4-8C55-58F352F2C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DocumentMap">
    <w:name w:val="Document Map"/>
    <w:basedOn w:val="Normal"/>
    <w:link w:val="DocumentMapChar"/>
    <w:uiPriority w:val="99"/>
    <w:unhideWhenUsed/>
    <w:rsid w:val="00D74A88"/>
    <w:rPr>
      <w:rFonts w:ascii="Tahoma" w:eastAsiaTheme="minorEastAsi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rsid w:val="00D74A88"/>
    <w:rPr>
      <w:rFonts w:ascii="Tahoma" w:eastAsiaTheme="minorEastAsia" w:hAnsi="Tahoma" w:cs="Tahoma"/>
      <w:sz w:val="16"/>
      <w:szCs w:val="16"/>
    </w:rPr>
  </w:style>
  <w:style w:type="paragraph" w:styleId="ListParagraph">
    <w:name w:val="List Paragraph"/>
    <w:basedOn w:val="Normal"/>
    <w:uiPriority w:val="34"/>
    <w:semiHidden/>
    <w:qFormat/>
    <w:rsid w:val="00D74A8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rsid w:val="00BB6693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6693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418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6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6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 /><Relationship Id="rId13" Type="http://schemas.openxmlformats.org/officeDocument/2006/relationships/image" Target="media/image3.png" /><Relationship Id="rId18" Type="http://schemas.openxmlformats.org/officeDocument/2006/relationships/image" Target="media/image8.png" /><Relationship Id="rId26" Type="http://schemas.openxmlformats.org/officeDocument/2006/relationships/footer" Target="footer1.xml" /><Relationship Id="rId3" Type="http://schemas.openxmlformats.org/officeDocument/2006/relationships/customXml" Target="../customXml/item3.xml" /><Relationship Id="rId21" Type="http://schemas.openxmlformats.org/officeDocument/2006/relationships/image" Target="media/image11.png" /><Relationship Id="rId7" Type="http://schemas.openxmlformats.org/officeDocument/2006/relationships/settings" Target="settings.xml" /><Relationship Id="rId12" Type="http://schemas.openxmlformats.org/officeDocument/2006/relationships/image" Target="media/image2.png" /><Relationship Id="rId17" Type="http://schemas.openxmlformats.org/officeDocument/2006/relationships/image" Target="media/image7.png" /><Relationship Id="rId25" Type="http://schemas.openxmlformats.org/officeDocument/2006/relationships/image" Target="media/image15.png" /><Relationship Id="rId2" Type="http://schemas.openxmlformats.org/officeDocument/2006/relationships/customXml" Target="../customXml/item2.xml" /><Relationship Id="rId16" Type="http://schemas.openxmlformats.org/officeDocument/2006/relationships/image" Target="media/image6.png" /><Relationship Id="rId20" Type="http://schemas.openxmlformats.org/officeDocument/2006/relationships/image" Target="media/image10.png" /><Relationship Id="rId29" Type="http://schemas.openxmlformats.org/officeDocument/2006/relationships/theme" Target="theme/theme1.xml" /><Relationship Id="rId1" Type="http://schemas.openxmlformats.org/officeDocument/2006/relationships/customXml" Target="../customXml/item1.xml" /><Relationship Id="rId6" Type="http://schemas.openxmlformats.org/officeDocument/2006/relationships/styles" Target="styles.xml" /><Relationship Id="rId11" Type="http://schemas.openxmlformats.org/officeDocument/2006/relationships/image" Target="media/image1.png" /><Relationship Id="rId24" Type="http://schemas.openxmlformats.org/officeDocument/2006/relationships/image" Target="media/image14.png" /><Relationship Id="rId5" Type="http://schemas.openxmlformats.org/officeDocument/2006/relationships/numbering" Target="numbering.xml" /><Relationship Id="rId15" Type="http://schemas.openxmlformats.org/officeDocument/2006/relationships/image" Target="media/image5.png" /><Relationship Id="rId23" Type="http://schemas.openxmlformats.org/officeDocument/2006/relationships/image" Target="media/image13.png" /><Relationship Id="rId28" Type="http://schemas.openxmlformats.org/officeDocument/2006/relationships/glossaryDocument" Target="glossary/document.xml" /><Relationship Id="rId10" Type="http://schemas.openxmlformats.org/officeDocument/2006/relationships/endnotes" Target="endnotes.xml" /><Relationship Id="rId19" Type="http://schemas.openxmlformats.org/officeDocument/2006/relationships/image" Target="media/image9.png" /><Relationship Id="rId4" Type="http://schemas.openxmlformats.org/officeDocument/2006/relationships/customXml" Target="../customXml/item4.xml" /><Relationship Id="rId9" Type="http://schemas.openxmlformats.org/officeDocument/2006/relationships/footnotes" Target="footnotes.xml" /><Relationship Id="rId14" Type="http://schemas.openxmlformats.org/officeDocument/2006/relationships/image" Target="media/image4.png" /><Relationship Id="rId22" Type="http://schemas.openxmlformats.org/officeDocument/2006/relationships/image" Target="media/image12.png" /><Relationship Id="rId27" Type="http://schemas.openxmlformats.org/officeDocument/2006/relationships/fontTable" Target="fontTable.xml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91895\AppData\Roaming\Microsoft\Templates\Modern%20student%20report.dotx" TargetMode="External" 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4" Type="http://schemas.openxmlformats.org/officeDocument/2006/relationships/fontTable" Target="fontTable.xml" 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B7A2CEC899F6438EBD023888BDD50B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F97EA1-C201-46C2-B866-3528802EBA92}"/>
      </w:docPartPr>
      <w:docPartBody>
        <w:p w:rsidR="0021081A" w:rsidRDefault="0021081A">
          <w:pPr>
            <w:pStyle w:val="B7A2CEC899F6438EBD023888BDD50B35"/>
          </w:pPr>
          <w:r w:rsidRPr="00DF198B">
            <w:t>—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81A"/>
    <w:rsid w:val="00123894"/>
    <w:rsid w:val="001E6FEB"/>
    <w:rsid w:val="0021081A"/>
    <w:rsid w:val="003F0818"/>
    <w:rsid w:val="006A1E25"/>
    <w:rsid w:val="0080460A"/>
    <w:rsid w:val="00EE6E2E"/>
    <w:rsid w:val="00F63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7A2CEC899F6438EBD023888BDD50B35">
    <w:name w:val="B7A2CEC899F6438EBD023888BDD50B3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27FBCF7-4AB2-4602-8107-50E4A621301C}">
  <ds:schemaRefs>
    <ds:schemaRef ds:uri="http://schemas.openxmlformats.org/officeDocument/2006/bibliography"/>
    <ds:schemaRef ds:uri="http://www.w3.org/2000/xmlns/"/>
  </ds:schemaRefs>
</ds:datastoreItem>
</file>

<file path=customXml/itemProps2.xml><?xml version="1.0" encoding="utf-8"?>
<ds:datastoreItem xmlns:ds="http://schemas.openxmlformats.org/officeDocument/2006/customXml" ds:itemID="{5B78500D-A232-473D-9323-B5F9BB259332}">
  <ds:schemaRefs>
    <ds:schemaRef ds:uri="http://schemas.microsoft.com/office/2006/metadata/properties"/>
    <ds:schemaRef ds:uri="http://www.w3.org/2000/xmlns/"/>
    <ds:schemaRef ds:uri="http://schemas.microsoft.com/sharepoint/v3"/>
    <ds:schemaRef ds:uri="http://www.w3.org/2001/XMLSchema-instance"/>
    <ds:schemaRef ds:uri="71af3243-3dd4-4a8d-8c0d-dd76da1f02a5"/>
    <ds:schemaRef ds:uri="http://schemas.microsoft.com/office/infopath/2007/PartnerControls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E5839996-CCC2-4B4B-BB45-A9C641419A3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3BB8769-E0A8-450B-A32F-AD36A1E54640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http://schemas.microsoft.com/sharepoint/v3"/>
    <ds:schemaRef ds:uri="71af3243-3dd4-4a8d-8c0d-dd76da1f02a5"/>
    <ds:schemaRef ds:uri="16c05727-aa75-4e4a-9b5f-8a80a1165891"/>
    <ds:schemaRef ds:uri="230e9df3-be65-4c73-a93b-d1236ebd677e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Modern%20student%20report.dotx</Template>
  <TotalTime>1</TotalTime>
  <Pages>1</Pages>
  <Words>3409</Words>
  <Characters>19434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Mishra</dc:creator>
  <cp:keywords/>
  <dc:description/>
  <cp:lastModifiedBy>Prashant Mishra</cp:lastModifiedBy>
  <cp:revision>2</cp:revision>
  <dcterms:created xsi:type="dcterms:W3CDTF">2024-12-04T17:10:00Z</dcterms:created>
  <dcterms:modified xsi:type="dcterms:W3CDTF">2024-12-04T17:10:00Z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